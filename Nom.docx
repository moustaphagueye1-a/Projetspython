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9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8F2702" w14:paraId="47B3F7A4" w14:textId="77777777" w:rsidTr="00E06E4D">
        <w:trPr>
          <w:trHeight w:val="4410"/>
        </w:trPr>
        <w:tc>
          <w:tcPr>
            <w:tcW w:w="3600" w:type="dxa"/>
            <w:vAlign w:val="bottom"/>
          </w:tcPr>
          <w:p w14:paraId="20A2E28E" w14:textId="77777777" w:rsidR="001B2ABD" w:rsidRPr="008F2702" w:rsidRDefault="001B2ABD" w:rsidP="001B2ABD">
            <w:pPr>
              <w:tabs>
                <w:tab w:val="left" w:pos="990"/>
              </w:tabs>
              <w:jc w:val="center"/>
            </w:pPr>
            <w:r w:rsidRPr="008F2702"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44E7042C" wp14:editId="6D97E0F3">
                      <wp:extent cx="2122805" cy="2122805"/>
                      <wp:effectExtent l="19050" t="19050" r="29845" b="29845"/>
                      <wp:docPr id="2" name="Ovale 2" title="Portrait professionnel d’un homm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315299" w14:textId="77777777" w:rsidR="00F17D8E" w:rsidRPr="00F17D8E" w:rsidRDefault="00F17D8E" w:rsidP="00F17D8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4E7042C" id="Ovale 2" o:spid="_x0000_s1026" alt="Titre : Portrait professionnel d’un homme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" strokecolor="#94b6d2 [3204]" strokeweight="5pt">
                      <v:fill r:id="rId10" o:title="" recolor="t" rotate="t" type="frame"/>
                      <v:stroke joinstyle="miter"/>
                      <v:textbox>
                        <w:txbxContent>
                          <w:p w14:paraId="07315299" w14:textId="77777777" w:rsidR="00F17D8E" w:rsidRPr="00F17D8E" w:rsidRDefault="00F17D8E" w:rsidP="00F17D8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23DA33A2" w14:textId="77777777" w:rsidR="001B2ABD" w:rsidRPr="008F2702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sdt>
            <w:sdtPr>
              <w:id w:val="-884641814"/>
              <w:placeholder>
                <w:docPart w:val="8A7C91A3BFBA4DB09C2B9A62DBAC4C38"/>
              </w:placeholder>
              <w:temporary/>
              <w:showingPlcHdr/>
              <w15:appearance w15:val="hidden"/>
            </w:sdtPr>
            <w:sdtEndPr/>
            <w:sdtContent>
              <w:p w14:paraId="04FBA3B9" w14:textId="77777777" w:rsidR="001B2ABD" w:rsidRPr="008F2702" w:rsidRDefault="001B2ABD" w:rsidP="001B2ABD">
                <w:pPr>
                  <w:pStyle w:val="Titre"/>
                </w:pPr>
                <w:r w:rsidRPr="008F2702">
                  <w:rPr>
                    <w:lang w:bidi="fr-FR"/>
                  </w:rPr>
                  <w:t>Nom</w:t>
                </w:r>
                <w:r w:rsidRPr="008F2702">
                  <w:rPr>
                    <w:lang w:bidi="fr-FR"/>
                  </w:rPr>
                  <w:br/>
                  <w:t>ici</w:t>
                </w:r>
              </w:p>
            </w:sdtContent>
          </w:sdt>
          <w:sdt>
            <w:sdtPr>
              <w:rPr>
                <w:spacing w:val="1"/>
                <w:w w:val="66"/>
              </w:rPr>
              <w:id w:val="2107002140"/>
              <w:placeholder>
                <w:docPart w:val="A7902DB80F98417EAE4E8E848AA8CE0B"/>
              </w:placeholder>
              <w:temporary/>
              <w:showingPlcHdr/>
              <w15:appearance w15:val="hidden"/>
            </w:sdtPr>
            <w:sdtEndPr>
              <w:rPr>
                <w:spacing w:val="19"/>
                <w:w w:val="86"/>
              </w:rPr>
            </w:sdtEndPr>
            <w:sdtContent>
              <w:p w14:paraId="44C4A9D4" w14:textId="77777777" w:rsidR="001B2ABD" w:rsidRPr="008F2702" w:rsidRDefault="001B2ABD" w:rsidP="008F2702">
                <w:pPr>
                  <w:pStyle w:val="Sous-titre"/>
                </w:pPr>
                <w:r w:rsidRPr="00E34C7C">
                  <w:rPr>
                    <w:spacing w:val="1"/>
                    <w:w w:val="66"/>
                  </w:rPr>
                  <w:t>INTITULÉ DU POSTE IC</w:t>
                </w:r>
                <w:r w:rsidRPr="00E34C7C">
                  <w:rPr>
                    <w:spacing w:val="13"/>
                    <w:w w:val="66"/>
                  </w:rPr>
                  <w:t>I</w:t>
                </w:r>
              </w:p>
            </w:sdtContent>
          </w:sdt>
        </w:tc>
      </w:tr>
      <w:tr w:rsidR="001B2ABD" w:rsidRPr="008F2702" w14:paraId="4A6C2E7D" w14:textId="77777777" w:rsidTr="00E06E4D">
        <w:tc>
          <w:tcPr>
            <w:tcW w:w="3600" w:type="dxa"/>
          </w:tcPr>
          <w:sdt>
            <w:sdtPr>
              <w:id w:val="-1711873194"/>
              <w:placeholder>
                <w:docPart w:val="4A10350017494FEE8A0E998256E10092"/>
              </w:placeholder>
              <w:temporary/>
              <w:showingPlcHdr/>
              <w15:appearance w15:val="hidden"/>
            </w:sdtPr>
            <w:sdtEndPr/>
            <w:sdtContent>
              <w:p w14:paraId="5E302F4F" w14:textId="77777777" w:rsidR="001B2ABD" w:rsidRPr="008F2702" w:rsidRDefault="00036450" w:rsidP="00036450">
                <w:pPr>
                  <w:pStyle w:val="Titre3"/>
                </w:pPr>
                <w:r w:rsidRPr="008F2702">
                  <w:rPr>
                    <w:lang w:bidi="fr-FR"/>
                  </w:rPr>
                  <w:t>Profil</w:t>
                </w:r>
              </w:p>
            </w:sdtContent>
          </w:sdt>
          <w:sdt>
            <w:sdtPr>
              <w:id w:val="355866036"/>
              <w:placeholder>
                <w:docPart w:val="14BC1D5F0D454E1A822F5432288767CA"/>
              </w:placeholder>
              <w:temporary/>
              <w:showingPlcHdr/>
              <w15:appearance w15:val="hidden"/>
            </w:sdtPr>
            <w:sdtEndPr/>
            <w:sdtContent>
              <w:p w14:paraId="7993D6A4" w14:textId="77777777" w:rsidR="009260CD" w:rsidRPr="008F2702" w:rsidRDefault="009260CD" w:rsidP="009260CD">
                <w:r w:rsidRPr="008F2702">
                  <w:rPr>
                    <w:lang w:bidi="fr-FR"/>
                  </w:rPr>
                  <w:t>Vous voulez placer votre propre photo dans le cercle ? C’est facile ! Sélectionnez la photo, puis cliquez dessus avec le bouton droit. Sélectionnez « </w:t>
                </w:r>
                <w:r w:rsidR="00E06E4D" w:rsidRPr="00E06E4D">
                  <w:rPr>
                    <w:lang w:bidi="fr-FR"/>
                  </w:rPr>
                  <w:t>Remplissage</w:t>
                </w:r>
                <w:r w:rsidRPr="008F2702">
                  <w:rPr>
                    <w:lang w:bidi="fr-FR"/>
                  </w:rPr>
                  <w:t> » dans le menu contextuel. Choisissez une photo... dans la liste. Accédez à votre ordinateur pour trouver la photo appropriée. Cliquez sur OK pour insérer la photo sélectionnée.</w:t>
                </w:r>
              </w:p>
              <w:p w14:paraId="379E55D4" w14:textId="77777777" w:rsidR="009260CD" w:rsidRPr="008F2702" w:rsidRDefault="009260CD" w:rsidP="009260CD"/>
              <w:p w14:paraId="504F706B" w14:textId="77777777" w:rsidR="00036450" w:rsidRPr="008F2702" w:rsidRDefault="009260CD" w:rsidP="009260CD">
                <w:r w:rsidRPr="008F2702">
                  <w:rPr>
                    <w:lang w:bidi="fr-FR"/>
                  </w:rPr>
                  <w:t>Une fois votre photo insérée, sélectionnez-la de nouveau. Accédez au menu Image Outils Format. Cliquez sur la flèche vers le bas sous « Rogner », puis sélectionnez « Remplir » dans la liste. Cela a pour effet de rogner automatiquement votre photo pour l’ajuster à la taille de l’image. Vous pouvez cliquez sur votre photo, puis la faire glisser pour la placer correctement.</w:t>
                </w:r>
              </w:p>
            </w:sdtContent>
          </w:sdt>
          <w:p w14:paraId="1298A0E0" w14:textId="77777777" w:rsidR="00036450" w:rsidRPr="008F2702" w:rsidRDefault="00036450" w:rsidP="00036450"/>
          <w:sdt>
            <w:sdtPr>
              <w:id w:val="-1954003311"/>
              <w:placeholder>
                <w:docPart w:val="3F0B59FF5BE44D0E9F2F4726B4119F9C"/>
              </w:placeholder>
              <w:temporary/>
              <w:showingPlcHdr/>
              <w15:appearance w15:val="hidden"/>
            </w:sdtPr>
            <w:sdtEndPr/>
            <w:sdtContent>
              <w:p w14:paraId="0460695A" w14:textId="77777777" w:rsidR="00036450" w:rsidRPr="008F2702" w:rsidRDefault="00CB0055" w:rsidP="00CB0055">
                <w:pPr>
                  <w:pStyle w:val="Titre3"/>
                </w:pPr>
                <w:r w:rsidRPr="008F2702">
                  <w:rPr>
                    <w:lang w:bidi="fr-FR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EB4BD1C4A3484218A3A6A03D46009659"/>
              </w:placeholder>
              <w:temporary/>
              <w:showingPlcHdr/>
              <w15:appearance w15:val="hidden"/>
            </w:sdtPr>
            <w:sdtEndPr/>
            <w:sdtContent>
              <w:p w14:paraId="01B6491D" w14:textId="77777777" w:rsidR="004D3011" w:rsidRPr="008F2702" w:rsidRDefault="004D3011" w:rsidP="004D3011">
                <w:r w:rsidRPr="008F2702">
                  <w:rPr>
                    <w:lang w:bidi="fr-FR"/>
                  </w:rPr>
                  <w:t>TÉLÉPHONE :</w:t>
                </w:r>
              </w:p>
            </w:sdtContent>
          </w:sdt>
          <w:sdt>
            <w:sdtPr>
              <w:id w:val="-324128318"/>
              <w:placeholder>
                <w:docPart w:val="261C8A921584495E95FAFF8E3F41089D"/>
              </w:placeholder>
              <w:temporary/>
              <w:showingPlcHdr/>
              <w15:appearance w15:val="hidden"/>
            </w:sdtPr>
            <w:sdtEndPr/>
            <w:sdtContent>
              <w:p w14:paraId="491F7F7A" w14:textId="77777777" w:rsidR="004D3011" w:rsidRPr="008F2702" w:rsidRDefault="004D3011" w:rsidP="004D3011">
                <w:r w:rsidRPr="008F2702">
                  <w:rPr>
                    <w:lang w:bidi="fr-FR"/>
                  </w:rPr>
                  <w:t>+6 78 65 43 21</w:t>
                </w:r>
              </w:p>
            </w:sdtContent>
          </w:sdt>
          <w:p w14:paraId="586A5006" w14:textId="77777777" w:rsidR="004D3011" w:rsidRPr="008F2702" w:rsidRDefault="004D3011" w:rsidP="004D3011"/>
          <w:sdt>
            <w:sdtPr>
              <w:id w:val="67859272"/>
              <w:placeholder>
                <w:docPart w:val="A576E39A8380428F94F9F7B380BEFF34"/>
              </w:placeholder>
              <w:temporary/>
              <w:showingPlcHdr/>
              <w15:appearance w15:val="hidden"/>
            </w:sdtPr>
            <w:sdtEndPr/>
            <w:sdtContent>
              <w:p w14:paraId="018CEBD2" w14:textId="77777777" w:rsidR="004D3011" w:rsidRPr="008F2702" w:rsidRDefault="004D3011" w:rsidP="004D3011">
                <w:r w:rsidRPr="008F2702">
                  <w:rPr>
                    <w:lang w:bidi="fr-FR"/>
                  </w:rPr>
                  <w:t>SITE WEB :</w:t>
                </w:r>
              </w:p>
            </w:sdtContent>
          </w:sdt>
          <w:sdt>
            <w:sdtPr>
              <w:id w:val="-720132143"/>
              <w:placeholder>
                <w:docPart w:val="F235E594A9894E11A411B3F8B0D05E28"/>
              </w:placeholder>
              <w:temporary/>
              <w:showingPlcHdr/>
              <w15:appearance w15:val="hidden"/>
            </w:sdtPr>
            <w:sdtEndPr/>
            <w:sdtContent>
              <w:p w14:paraId="163F9183" w14:textId="77777777" w:rsidR="004D3011" w:rsidRPr="008F2702" w:rsidRDefault="00E4381A" w:rsidP="004D3011">
                <w:r w:rsidRPr="008F2702">
                  <w:rPr>
                    <w:lang w:bidi="fr-FR"/>
                  </w:rPr>
                  <w:t>Emplacement du site web</w:t>
                </w:r>
              </w:p>
            </w:sdtContent>
          </w:sdt>
          <w:p w14:paraId="1FBE073D" w14:textId="77777777" w:rsidR="004D3011" w:rsidRPr="008F2702" w:rsidRDefault="004D3011" w:rsidP="004D3011"/>
          <w:sdt>
            <w:sdtPr>
              <w:id w:val="-240260293"/>
              <w:placeholder>
                <w:docPart w:val="83D096A21AED44CBB7973CF0DC08EAAF"/>
              </w:placeholder>
              <w:temporary/>
              <w:showingPlcHdr/>
              <w15:appearance w15:val="hidden"/>
            </w:sdtPr>
            <w:sdtEndPr/>
            <w:sdtContent>
              <w:p w14:paraId="58287A6D" w14:textId="77777777" w:rsidR="004D3011" w:rsidRPr="008F2702" w:rsidRDefault="004D3011" w:rsidP="004D3011">
                <w:r w:rsidRPr="008F2702">
                  <w:rPr>
                    <w:lang w:bidi="fr-FR"/>
                  </w:rPr>
                  <w:t>E-MAIL :</w:t>
                </w:r>
              </w:p>
            </w:sdtContent>
          </w:sdt>
          <w:sdt>
            <w:sdtPr>
              <w:rPr>
                <w:color w:val="B85A22" w:themeColor="accent2" w:themeShade="BF"/>
                <w:u w:val="single"/>
              </w:rPr>
              <w:id w:val="-1223903890"/>
              <w:placeholder>
                <w:docPart w:val="7C7AD7ACC47749989C866A792236E9B3"/>
              </w:placeholder>
              <w:temporary/>
              <w:showingPlcHdr/>
              <w15:appearance w15:val="hidden"/>
            </w:sdtPr>
            <w:sdtEndPr>
              <w:rPr>
                <w:rStyle w:val="Lienhypertexte"/>
              </w:rPr>
            </w:sdtEndPr>
            <w:sdtContent>
              <w:p w14:paraId="23ED7FD4" w14:textId="77777777" w:rsidR="00036450" w:rsidRPr="00E06E4D" w:rsidRDefault="00E4381A" w:rsidP="004D3011">
                <w:pPr>
                  <w:rPr>
                    <w:rStyle w:val="Lienhypertexte"/>
                  </w:rPr>
                </w:pPr>
                <w:r w:rsidRPr="00E06E4D">
                  <w:rPr>
                    <w:rStyle w:val="Lienhypertexte"/>
                    <w:lang w:bidi="fr-FR"/>
                  </w:rPr>
                  <w:t>xyz@example.com</w:t>
                </w:r>
                <w:hyperlink r:id="rId11" w:history="1"/>
              </w:p>
            </w:sdtContent>
          </w:sdt>
          <w:p w14:paraId="694DAA1A" w14:textId="77777777" w:rsidR="004142CD" w:rsidRPr="008F2702" w:rsidRDefault="004142CD" w:rsidP="004142CD"/>
          <w:sdt>
            <w:sdtPr>
              <w:id w:val="-1444214663"/>
              <w:placeholder>
                <w:docPart w:val="7E6EE34F8A7F41919C65A04CED9BCA6F"/>
              </w:placeholder>
              <w:temporary/>
              <w:showingPlcHdr/>
              <w15:appearance w15:val="hidden"/>
            </w:sdtPr>
            <w:sdtEndPr/>
            <w:sdtContent>
              <w:p w14:paraId="6383893A" w14:textId="77777777" w:rsidR="004D3011" w:rsidRPr="008F2702" w:rsidRDefault="00CB0055" w:rsidP="00CB0055">
                <w:pPr>
                  <w:pStyle w:val="Titre3"/>
                </w:pPr>
                <w:r w:rsidRPr="008F2702">
                  <w:rPr>
                    <w:lang w:bidi="fr-FR"/>
                  </w:rPr>
                  <w:t>Loisirs</w:t>
                </w:r>
              </w:p>
            </w:sdtContent>
          </w:sdt>
          <w:sdt>
            <w:sdtPr>
              <w:id w:val="1444813694"/>
              <w:placeholder>
                <w:docPart w:val="E2B02E69B3974486AE61B62C50088BB9"/>
              </w:placeholder>
              <w:temporary/>
              <w:showingPlcHdr/>
              <w15:appearance w15:val="hidden"/>
            </w:sdtPr>
            <w:sdtEndPr/>
            <w:sdtContent>
              <w:p w14:paraId="4834517C" w14:textId="77777777" w:rsidR="004D3011" w:rsidRPr="008F2702" w:rsidRDefault="004D3011" w:rsidP="004D3011">
                <w:r w:rsidRPr="008F2702">
                  <w:rPr>
                    <w:lang w:bidi="fr-FR"/>
                  </w:rPr>
                  <w:t>Loisir 1</w:t>
                </w:r>
              </w:p>
            </w:sdtContent>
          </w:sdt>
          <w:sdt>
            <w:sdtPr>
              <w:id w:val="127826779"/>
              <w:placeholder>
                <w:docPart w:val="6AA747E380A24C4E8FD1F8D9C0D6D1B8"/>
              </w:placeholder>
              <w:temporary/>
              <w:showingPlcHdr/>
              <w15:appearance w15:val="hidden"/>
            </w:sdtPr>
            <w:sdtEndPr/>
            <w:sdtContent>
              <w:p w14:paraId="1A26CC9A" w14:textId="77777777" w:rsidR="004D3011" w:rsidRPr="008F2702" w:rsidRDefault="004D3011" w:rsidP="004D3011">
                <w:r w:rsidRPr="008F2702">
                  <w:rPr>
                    <w:lang w:bidi="fr-FR"/>
                  </w:rPr>
                  <w:t>Loisir 2</w:t>
                </w:r>
              </w:p>
            </w:sdtContent>
          </w:sdt>
          <w:sdt>
            <w:sdtPr>
              <w:id w:val="-1460640448"/>
              <w:placeholder>
                <w:docPart w:val="FC9452A64AF84574872C3F64612986C6"/>
              </w:placeholder>
              <w:temporary/>
              <w:showingPlcHdr/>
              <w15:appearance w15:val="hidden"/>
            </w:sdtPr>
            <w:sdtEndPr/>
            <w:sdtContent>
              <w:p w14:paraId="5D83FF85" w14:textId="77777777" w:rsidR="004D3011" w:rsidRPr="008F2702" w:rsidRDefault="004D3011" w:rsidP="004D3011">
                <w:r w:rsidRPr="008F2702">
                  <w:rPr>
                    <w:lang w:bidi="fr-FR"/>
                  </w:rPr>
                  <w:t>Loisir 3</w:t>
                </w:r>
              </w:p>
            </w:sdtContent>
          </w:sdt>
          <w:sdt>
            <w:sdtPr>
              <w:id w:val="-1376452077"/>
              <w:placeholder>
                <w:docPart w:val="21C58C011BA04095831D5F03BFDFAC0E"/>
              </w:placeholder>
              <w:temporary/>
              <w:showingPlcHdr/>
              <w15:appearance w15:val="hidden"/>
            </w:sdtPr>
            <w:sdtEndPr/>
            <w:sdtContent>
              <w:p w14:paraId="2BEE6769" w14:textId="77777777" w:rsidR="004D3011" w:rsidRPr="008F2702" w:rsidRDefault="004D3011" w:rsidP="004D3011">
                <w:r w:rsidRPr="008F2702">
                  <w:rPr>
                    <w:lang w:bidi="fr-FR"/>
                  </w:rPr>
                  <w:t>Loisir 4</w:t>
                </w:r>
              </w:p>
            </w:sdtContent>
          </w:sdt>
        </w:tc>
        <w:tc>
          <w:tcPr>
            <w:tcW w:w="720" w:type="dxa"/>
          </w:tcPr>
          <w:p w14:paraId="7401F5AB" w14:textId="77777777" w:rsidR="001B2ABD" w:rsidRPr="008F2702" w:rsidRDefault="001B2ABD" w:rsidP="000C45FF">
            <w:pPr>
              <w:tabs>
                <w:tab w:val="left" w:pos="990"/>
              </w:tabs>
            </w:pPr>
          </w:p>
        </w:tc>
        <w:tc>
          <w:tcPr>
            <w:tcW w:w="6469" w:type="dxa"/>
          </w:tcPr>
          <w:sdt>
            <w:sdtPr>
              <w:id w:val="1049110328"/>
              <w:placeholder>
                <w:docPart w:val="F50EDEDADECF48EBB80B223B36370BE4"/>
              </w:placeholder>
              <w:temporary/>
              <w:showingPlcHdr/>
              <w15:appearance w15:val="hidden"/>
            </w:sdtPr>
            <w:sdtEndPr/>
            <w:sdtContent>
              <w:p w14:paraId="0A3A88C0" w14:textId="77777777" w:rsidR="001B2ABD" w:rsidRPr="008F2702" w:rsidRDefault="00E25A26" w:rsidP="00036450">
                <w:pPr>
                  <w:pStyle w:val="Titre2"/>
                </w:pPr>
                <w:r w:rsidRPr="008F2702">
                  <w:rPr>
                    <w:lang w:bidi="fr-FR"/>
                  </w:rPr>
                  <w:t>FORMATION</w:t>
                </w:r>
              </w:p>
            </w:sdtContent>
          </w:sdt>
          <w:p w14:paraId="029CE952" w14:textId="77777777" w:rsidR="00036450" w:rsidRPr="008F2702" w:rsidRDefault="00E34C7C" w:rsidP="00B359E4">
            <w:pPr>
              <w:pStyle w:val="Titre4"/>
            </w:pPr>
            <w:sdt>
              <w:sdtPr>
                <w:id w:val="245614494"/>
                <w:placeholder>
                  <w:docPart w:val="DCA66CE9E9CC4A84AB78BEA048933D8E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[Nom de l’établissement]</w:t>
                </w:r>
              </w:sdtContent>
            </w:sdt>
          </w:p>
          <w:p w14:paraId="58AFB1C6" w14:textId="77777777" w:rsidR="00036450" w:rsidRPr="008F2702" w:rsidRDefault="00E34C7C" w:rsidP="00B359E4">
            <w:pPr>
              <w:pStyle w:val="Date"/>
            </w:pPr>
            <w:sdt>
              <w:sdtPr>
                <w:id w:val="201059472"/>
                <w:placeholder>
                  <w:docPart w:val="9E0C040E826C484982A6BBD6C0D296B8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[Date de début]</w:t>
                </w:r>
              </w:sdtContent>
            </w:sdt>
            <w:r w:rsidR="00036450" w:rsidRPr="008F2702">
              <w:rPr>
                <w:lang w:bidi="fr-FR"/>
              </w:rPr>
              <w:t>-</w:t>
            </w:r>
            <w:sdt>
              <w:sdtPr>
                <w:id w:val="-1419934752"/>
                <w:placeholder>
                  <w:docPart w:val="BD4FC24A834649229CBB8D5A6337D9A0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[Date de fin]</w:t>
                </w:r>
              </w:sdtContent>
            </w:sdt>
          </w:p>
          <w:p w14:paraId="6743E19B" w14:textId="77777777" w:rsidR="00CC0C6D" w:rsidRPr="008F2702" w:rsidRDefault="00E34C7C" w:rsidP="00CC0C6D">
            <w:sdt>
              <w:sdtPr>
                <w:id w:val="1002478056"/>
                <w:placeholder>
                  <w:docPart w:val="85FC2ECC79EC4E47A5292E1F310F56D8"/>
                </w:placeholder>
                <w:temporary/>
                <w:showingPlcHdr/>
                <w15:appearance w15:val="hidden"/>
              </w:sdtPr>
              <w:sdtEndPr/>
              <w:sdtContent>
                <w:r w:rsidR="00CC0C6D" w:rsidRPr="008F2702">
                  <w:rPr>
                    <w:lang w:bidi="fr-FR"/>
                  </w:rPr>
                  <w:t>[N’hésitez pas à mettre en avant vos résultats, récompenses et mentions. Vous pouvez également ajouter une description rapide de vos cours.]</w:t>
                </w:r>
              </w:sdtContent>
            </w:sdt>
            <w:r w:rsidR="00CC0C6D" w:rsidRPr="008F2702">
              <w:rPr>
                <w:lang w:bidi="fr-FR"/>
              </w:rPr>
              <w:t xml:space="preserve"> </w:t>
            </w:r>
          </w:p>
          <w:p w14:paraId="3232DEA3" w14:textId="77777777" w:rsidR="00036450" w:rsidRPr="008F2702" w:rsidRDefault="004142CD" w:rsidP="004142CD">
            <w:r w:rsidRPr="008F2702">
              <w:rPr>
                <w:lang w:bidi="fr-FR"/>
              </w:rPr>
              <w:t xml:space="preserve"> </w:t>
            </w:r>
          </w:p>
          <w:p w14:paraId="6493D932" w14:textId="77777777" w:rsidR="00036450" w:rsidRPr="008F2702" w:rsidRDefault="00E34C7C" w:rsidP="00B359E4">
            <w:pPr>
              <w:pStyle w:val="Titre4"/>
            </w:pPr>
            <w:sdt>
              <w:sdtPr>
                <w:id w:val="1241451579"/>
                <w:placeholder>
                  <w:docPart w:val="974537A5393A488691FF0A26AB58FF26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[Nom de l’établissement]</w:t>
                </w:r>
              </w:sdtContent>
            </w:sdt>
          </w:p>
          <w:p w14:paraId="17004608" w14:textId="77777777" w:rsidR="00036450" w:rsidRPr="008F2702" w:rsidRDefault="00E34C7C" w:rsidP="00B359E4">
            <w:pPr>
              <w:pStyle w:val="Date"/>
            </w:pPr>
            <w:sdt>
              <w:sdtPr>
                <w:id w:val="-2093458329"/>
                <w:placeholder>
                  <w:docPart w:val="28BA97B053C5400F8DD5CBFAF6B5B005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[Date de début]</w:t>
                </w:r>
              </w:sdtContent>
            </w:sdt>
            <w:r w:rsidR="00036450" w:rsidRPr="008F2702">
              <w:rPr>
                <w:lang w:bidi="fr-FR"/>
              </w:rPr>
              <w:t>-</w:t>
            </w:r>
            <w:sdt>
              <w:sdtPr>
                <w:id w:val="856245324"/>
                <w:placeholder>
                  <w:docPart w:val="35AB96A1930E483AA7B20BB7220C080A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[Date de fin]</w:t>
                </w:r>
              </w:sdtContent>
            </w:sdt>
          </w:p>
          <w:p w14:paraId="008B65D8" w14:textId="77777777" w:rsidR="001424E5" w:rsidRPr="008F2702" w:rsidRDefault="00E34C7C" w:rsidP="001424E5">
            <w:sdt>
              <w:sdtPr>
                <w:id w:val="520518218"/>
                <w:placeholder>
                  <w:docPart w:val="87918BAA6E3F434FAC249CD9D324F59E"/>
                </w:placeholder>
                <w:temporary/>
                <w:showingPlcHdr/>
                <w15:appearance w15:val="hidden"/>
              </w:sdtPr>
              <w:sdtEndPr/>
              <w:sdtContent>
                <w:r w:rsidR="001424E5" w:rsidRPr="008F2702">
                  <w:rPr>
                    <w:lang w:bidi="fr-FR"/>
                  </w:rPr>
                  <w:t>[N’hésitez pas à mettre en avant vos résultats, récompenses et mentions. Vous pouvez également ajouter une description rapide de vos cours.]</w:t>
                </w:r>
              </w:sdtContent>
            </w:sdt>
            <w:r w:rsidR="001424E5" w:rsidRPr="008F2702">
              <w:rPr>
                <w:lang w:bidi="fr-FR"/>
              </w:rPr>
              <w:t xml:space="preserve"> </w:t>
            </w:r>
          </w:p>
          <w:p w14:paraId="7ECEC723" w14:textId="77777777" w:rsidR="004142CD" w:rsidRPr="008F2702" w:rsidRDefault="004142CD" w:rsidP="00036450"/>
          <w:sdt>
            <w:sdtPr>
              <w:id w:val="1001553383"/>
              <w:placeholder>
                <w:docPart w:val="05F929797CE54A9E88526DB74F0FDF16"/>
              </w:placeholder>
              <w:temporary/>
              <w:showingPlcHdr/>
              <w15:appearance w15:val="hidden"/>
            </w:sdtPr>
            <w:sdtEndPr/>
            <w:sdtContent>
              <w:p w14:paraId="5DBA8858" w14:textId="77777777" w:rsidR="00036450" w:rsidRPr="008F2702" w:rsidRDefault="00036450" w:rsidP="00036450">
                <w:pPr>
                  <w:pStyle w:val="Titre2"/>
                </w:pPr>
                <w:r w:rsidRPr="008F2702">
                  <w:rPr>
                    <w:lang w:bidi="fr-FR"/>
                  </w:rPr>
                  <w:t>PARCOURS PROFESSIONNEL</w:t>
                </w:r>
              </w:p>
            </w:sdtContent>
          </w:sdt>
          <w:p w14:paraId="580D7C4C" w14:textId="77777777" w:rsidR="00036450" w:rsidRPr="008F2702" w:rsidRDefault="00E34C7C" w:rsidP="00B359E4">
            <w:pPr>
              <w:pStyle w:val="Titre4"/>
              <w:rPr>
                <w:bCs/>
              </w:rPr>
            </w:pPr>
            <w:sdt>
              <w:sdtPr>
                <w:id w:val="-1315797015"/>
                <w:placeholder>
                  <w:docPart w:val="36A6E63542AB445DA4024D8E647870AB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[Nom de la société]</w:t>
                </w:r>
              </w:sdtContent>
            </w:sdt>
            <w:r w:rsidR="00036450" w:rsidRPr="008F2702">
              <w:rPr>
                <w:lang w:bidi="fr-FR"/>
              </w:rPr>
              <w:t xml:space="preserve"> </w:t>
            </w:r>
            <w:sdt>
              <w:sdtPr>
                <w:id w:val="-1167319978"/>
                <w:placeholder>
                  <w:docPart w:val="487D2C8DE26E4A039FABBE3350AB99B8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036450" w:rsidRPr="008F2702">
                  <w:rPr>
                    <w:lang w:bidi="fr-FR"/>
                  </w:rPr>
                  <w:t>[Intitulé du poste]</w:t>
                </w:r>
              </w:sdtContent>
            </w:sdt>
          </w:p>
          <w:p w14:paraId="186651C5" w14:textId="77777777" w:rsidR="00036450" w:rsidRPr="008F2702" w:rsidRDefault="00E34C7C" w:rsidP="00B359E4">
            <w:pPr>
              <w:pStyle w:val="Date"/>
            </w:pPr>
            <w:sdt>
              <w:sdtPr>
                <w:id w:val="157580464"/>
                <w:placeholder>
                  <w:docPart w:val="ABB4C64EEC12428F8C0C1E38E1C6318D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[Date de début]</w:t>
                </w:r>
              </w:sdtContent>
            </w:sdt>
            <w:r w:rsidR="004142CD" w:rsidRPr="008F2702">
              <w:rPr>
                <w:lang w:bidi="fr-FR"/>
              </w:rPr>
              <w:t>-</w:t>
            </w:r>
            <w:sdt>
              <w:sdtPr>
                <w:id w:val="-1101104884"/>
                <w:placeholder>
                  <w:docPart w:val="40EDCEBAFDC640F1BD215824BA3920C0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[Date de fin]</w:t>
                </w:r>
              </w:sdtContent>
            </w:sdt>
          </w:p>
          <w:p w14:paraId="285BA419" w14:textId="77777777" w:rsidR="00036450" w:rsidRPr="008F2702" w:rsidRDefault="00E34C7C" w:rsidP="00036450">
            <w:sdt>
              <w:sdtPr>
                <w:id w:val="2029511879"/>
                <w:placeholder>
                  <w:docPart w:val="7001F959EC3D437F825A744A1BA08027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[Décrivez vos responsabilités et vos réalisations en termes d’impact et de résultats. Citez des exemples tout en restant concis.]</w:t>
                </w:r>
              </w:sdtContent>
            </w:sdt>
            <w:r w:rsidR="00036450" w:rsidRPr="008F2702">
              <w:rPr>
                <w:lang w:bidi="fr-FR"/>
              </w:rPr>
              <w:t xml:space="preserve"> </w:t>
            </w:r>
          </w:p>
          <w:p w14:paraId="5EB30907" w14:textId="77777777" w:rsidR="004D3011" w:rsidRPr="008F2702" w:rsidRDefault="004D3011" w:rsidP="00036450"/>
          <w:p w14:paraId="156E495B" w14:textId="77777777" w:rsidR="004D3011" w:rsidRPr="008F2702" w:rsidRDefault="00E34C7C" w:rsidP="00B359E4">
            <w:pPr>
              <w:pStyle w:val="Titre4"/>
              <w:rPr>
                <w:bCs/>
              </w:rPr>
            </w:pPr>
            <w:sdt>
              <w:sdtPr>
                <w:id w:val="1349680342"/>
                <w:placeholder>
                  <w:docPart w:val="F46947DBB6B44A90A5C47ED1EC89E595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8F2702">
                  <w:rPr>
                    <w:lang w:bidi="fr-FR"/>
                  </w:rPr>
                  <w:t>[Nom de la société]</w:t>
                </w:r>
              </w:sdtContent>
            </w:sdt>
            <w:r w:rsidR="002D3CA3" w:rsidRPr="008F2702">
              <w:rPr>
                <w:lang w:bidi="fr-FR"/>
              </w:rPr>
              <w:t xml:space="preserve"> </w:t>
            </w:r>
            <w:sdt>
              <w:sdtPr>
                <w:id w:val="1901015838"/>
                <w:placeholder>
                  <w:docPart w:val="855ED274920C480D8EB1ACB12267B87D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8F2702">
                  <w:rPr>
                    <w:lang w:bidi="fr-FR"/>
                  </w:rPr>
                  <w:t>[Intitulé du poste]</w:t>
                </w:r>
              </w:sdtContent>
            </w:sdt>
          </w:p>
          <w:p w14:paraId="4300EC8B" w14:textId="77777777" w:rsidR="004D3011" w:rsidRPr="008F2702" w:rsidRDefault="00E34C7C" w:rsidP="00B359E4">
            <w:pPr>
              <w:pStyle w:val="Date"/>
            </w:pPr>
            <w:sdt>
              <w:sdtPr>
                <w:id w:val="1427539568"/>
                <w:placeholder>
                  <w:docPart w:val="054A1E284A544156BE22FFB9F3DBA18F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8F2702">
                  <w:rPr>
                    <w:lang w:bidi="fr-FR"/>
                  </w:rPr>
                  <w:t>[Date de début]</w:t>
                </w:r>
              </w:sdtContent>
            </w:sdt>
            <w:r w:rsidR="004142CD" w:rsidRPr="008F2702">
              <w:rPr>
                <w:lang w:bidi="fr-FR"/>
              </w:rPr>
              <w:t>-</w:t>
            </w:r>
            <w:sdt>
              <w:sdtPr>
                <w:id w:val="-1046213544"/>
                <w:placeholder>
                  <w:docPart w:val="AF3D9E6675034952A19FE536A44B8A03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8F2702">
                  <w:rPr>
                    <w:lang w:bidi="fr-FR"/>
                  </w:rPr>
                  <w:t>[Date de fin]</w:t>
                </w:r>
              </w:sdtContent>
            </w:sdt>
          </w:p>
          <w:p w14:paraId="157F6B16" w14:textId="77777777" w:rsidR="004D3011" w:rsidRPr="008F2702" w:rsidRDefault="00E34C7C" w:rsidP="004D3011">
            <w:sdt>
              <w:sdtPr>
                <w:id w:val="-448162616"/>
                <w:placeholder>
                  <w:docPart w:val="B368319DE08242CDA06337D3746CB306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[Décrivez vos responsabilités et vos réalisations en termes d’impact et de résultats. Citez des exemples tout en restant concis.]</w:t>
                </w:r>
              </w:sdtContent>
            </w:sdt>
            <w:r w:rsidR="00036450" w:rsidRPr="008F2702">
              <w:rPr>
                <w:lang w:bidi="fr-FR"/>
              </w:rPr>
              <w:t xml:space="preserve"> </w:t>
            </w:r>
          </w:p>
          <w:p w14:paraId="543BF59F" w14:textId="77777777" w:rsidR="004D3011" w:rsidRPr="008F2702" w:rsidRDefault="004D3011" w:rsidP="00036450"/>
          <w:p w14:paraId="1B4AAB4E" w14:textId="77777777" w:rsidR="004D3011" w:rsidRPr="008F2702" w:rsidRDefault="00E34C7C" w:rsidP="00B359E4">
            <w:pPr>
              <w:pStyle w:val="Titre4"/>
              <w:rPr>
                <w:bCs/>
              </w:rPr>
            </w:pPr>
            <w:sdt>
              <w:sdtPr>
                <w:id w:val="1676228846"/>
                <w:placeholder>
                  <w:docPart w:val="F466B46759474ED8AA80E6F4DA873E52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8F2702">
                  <w:rPr>
                    <w:lang w:bidi="fr-FR"/>
                  </w:rPr>
                  <w:t>[Nom de la société]</w:t>
                </w:r>
              </w:sdtContent>
            </w:sdt>
            <w:r w:rsidR="002D3CA3" w:rsidRPr="008F2702">
              <w:rPr>
                <w:lang w:bidi="fr-FR"/>
              </w:rPr>
              <w:t xml:space="preserve"> </w:t>
            </w:r>
            <w:sdt>
              <w:sdtPr>
                <w:id w:val="1107463904"/>
                <w:placeholder>
                  <w:docPart w:val="238CD8A1FAC64D618296F2164B51420E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8F2702">
                  <w:rPr>
                    <w:lang w:bidi="fr-FR"/>
                  </w:rPr>
                  <w:t>[Intitulé du poste]</w:t>
                </w:r>
              </w:sdtContent>
            </w:sdt>
          </w:p>
          <w:p w14:paraId="1A9AA14F" w14:textId="77777777" w:rsidR="004D3011" w:rsidRPr="008F2702" w:rsidRDefault="00E34C7C" w:rsidP="00B359E4">
            <w:pPr>
              <w:pStyle w:val="Date"/>
            </w:pPr>
            <w:sdt>
              <w:sdtPr>
                <w:id w:val="-1949918139"/>
                <w:placeholder>
                  <w:docPart w:val="198CB6C9B7354DA49E35E32ED535CFEC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8F2702">
                  <w:rPr>
                    <w:lang w:bidi="fr-FR"/>
                  </w:rPr>
                  <w:t>[Date de début]</w:t>
                </w:r>
              </w:sdtContent>
            </w:sdt>
            <w:r w:rsidR="004142CD" w:rsidRPr="008F2702">
              <w:rPr>
                <w:lang w:bidi="fr-FR"/>
              </w:rPr>
              <w:t>-</w:t>
            </w:r>
            <w:sdt>
              <w:sdtPr>
                <w:id w:val="1482970291"/>
                <w:placeholder>
                  <w:docPart w:val="D9423D5F7D2C4E42A3F76442301FC5F0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8F2702">
                  <w:rPr>
                    <w:lang w:bidi="fr-FR"/>
                  </w:rPr>
                  <w:t>[Date de fin]</w:t>
                </w:r>
              </w:sdtContent>
            </w:sdt>
          </w:p>
          <w:p w14:paraId="392B2299" w14:textId="77777777" w:rsidR="004D3011" w:rsidRPr="008F2702" w:rsidRDefault="00E34C7C" w:rsidP="004D3011">
            <w:sdt>
              <w:sdtPr>
                <w:id w:val="-1480993500"/>
                <w:placeholder>
                  <w:docPart w:val="4912D7BE30F14EA884E88FEEB3DF7D1B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8F2702">
                  <w:rPr>
                    <w:lang w:bidi="fr-FR"/>
                  </w:rPr>
                  <w:t>[Décrivez vos responsabilités et vos réalisations en termes d’impact et de résultats. Citez des exemples tout en restant concis.]</w:t>
                </w:r>
              </w:sdtContent>
            </w:sdt>
            <w:r w:rsidR="00036450" w:rsidRPr="008F2702">
              <w:rPr>
                <w:lang w:bidi="fr-FR"/>
              </w:rPr>
              <w:t xml:space="preserve"> </w:t>
            </w:r>
          </w:p>
          <w:p w14:paraId="46DB2BB0" w14:textId="77777777" w:rsidR="004D3011" w:rsidRPr="008F2702" w:rsidRDefault="004D3011" w:rsidP="00036450"/>
          <w:sdt>
            <w:sdtPr>
              <w:id w:val="1669594239"/>
              <w:placeholder>
                <w:docPart w:val="7C4FA90AB24347D8BF15E0D2C3A10B0F"/>
              </w:placeholder>
              <w:temporary/>
              <w:showingPlcHdr/>
              <w15:appearance w15:val="hidden"/>
            </w:sdtPr>
            <w:sdtEndPr/>
            <w:sdtContent>
              <w:p w14:paraId="6127CC30" w14:textId="77777777" w:rsidR="00036450" w:rsidRPr="008F2702" w:rsidRDefault="00180329" w:rsidP="00036450">
                <w:pPr>
                  <w:pStyle w:val="Titre2"/>
                </w:pPr>
                <w:r w:rsidRPr="008F2702">
                  <w:rPr>
                    <w:rStyle w:val="Titre2Car"/>
                    <w:b/>
                    <w:lang w:bidi="fr-FR"/>
                  </w:rPr>
                  <w:t>COMPÉTENCES</w:t>
                </w:r>
              </w:p>
            </w:sdtContent>
          </w:sdt>
          <w:p w14:paraId="4ED131B1" w14:textId="77777777" w:rsidR="00036450" w:rsidRPr="008F2702" w:rsidRDefault="00112054" w:rsidP="004D3011">
            <w:pPr>
              <w:rPr>
                <w:color w:val="FFFFFF" w:themeColor="background1"/>
              </w:rPr>
            </w:pPr>
            <w:r w:rsidRPr="008F2702">
              <w:rPr>
                <w:noProof/>
                <w:color w:val="000000" w:themeColor="text1"/>
                <w:lang w:val="en-US" w:eastAsia="zh-CN"/>
              </w:rPr>
              <w:drawing>
                <wp:inline distT="0" distB="0" distL="0" distR="0" wp14:anchorId="769DC9BA" wp14:editId="1E50E3BA">
                  <wp:extent cx="3756660" cy="1257300"/>
                  <wp:effectExtent l="0" t="0" r="0" b="0"/>
                  <wp:docPr id="12" name="Graphique 12" descr="graphique Compétenc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</w:tbl>
    <w:p w14:paraId="33404D6C" w14:textId="77777777" w:rsidR="00E34C7C" w:rsidRPr="008F2702" w:rsidRDefault="00E34C7C" w:rsidP="000C45FF">
      <w:pPr>
        <w:tabs>
          <w:tab w:val="left" w:pos="990"/>
        </w:tabs>
      </w:pPr>
    </w:p>
    <w:sectPr w:rsidR="0043117B" w:rsidRPr="008F2702" w:rsidSect="002D3CA3">
      <w:headerReference w:type="default" r:id="rId13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C0054" w14:textId="77777777" w:rsidR="00893D40" w:rsidRDefault="00893D40" w:rsidP="000C45FF">
      <w:r>
        <w:separator/>
      </w:r>
    </w:p>
  </w:endnote>
  <w:endnote w:type="continuationSeparator" w:id="0">
    <w:p w14:paraId="38C2D0B4" w14:textId="77777777" w:rsidR="00893D40" w:rsidRDefault="00893D40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16FBC" w14:textId="77777777" w:rsidR="00893D40" w:rsidRDefault="00893D40" w:rsidP="000C45FF">
      <w:r>
        <w:separator/>
      </w:r>
    </w:p>
  </w:footnote>
  <w:footnote w:type="continuationSeparator" w:id="0">
    <w:p w14:paraId="1EAB4763" w14:textId="77777777" w:rsidR="00893D40" w:rsidRDefault="00893D40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006F" w14:textId="77777777" w:rsidR="000C45FF" w:rsidRPr="00F17D8E" w:rsidRDefault="000C45FF">
    <w:pPr>
      <w:pStyle w:val="En-tte"/>
    </w:pPr>
    <w:r w:rsidRPr="00F17D8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62BF9C7C" wp14:editId="6BE339E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aphisme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EA6079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669D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C16AEA4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566DB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B8157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0000E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2AEA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16846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DA45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02F66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843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3454A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6C9E3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56992071">
    <w:abstractNumId w:val="10"/>
  </w:num>
  <w:num w:numId="2" w16cid:durableId="977490976">
    <w:abstractNumId w:val="12"/>
  </w:num>
  <w:num w:numId="3" w16cid:durableId="1806435682">
    <w:abstractNumId w:val="8"/>
  </w:num>
  <w:num w:numId="4" w16cid:durableId="1167477559">
    <w:abstractNumId w:val="3"/>
  </w:num>
  <w:num w:numId="5" w16cid:durableId="1091968211">
    <w:abstractNumId w:val="2"/>
  </w:num>
  <w:num w:numId="6" w16cid:durableId="1722485229">
    <w:abstractNumId w:val="1"/>
  </w:num>
  <w:num w:numId="7" w16cid:durableId="336999063">
    <w:abstractNumId w:val="0"/>
  </w:num>
  <w:num w:numId="8" w16cid:durableId="1261722241">
    <w:abstractNumId w:val="9"/>
  </w:num>
  <w:num w:numId="9" w16cid:durableId="1480801674">
    <w:abstractNumId w:val="7"/>
  </w:num>
  <w:num w:numId="10" w16cid:durableId="665598531">
    <w:abstractNumId w:val="6"/>
  </w:num>
  <w:num w:numId="11" w16cid:durableId="786583508">
    <w:abstractNumId w:val="5"/>
  </w:num>
  <w:num w:numId="12" w16cid:durableId="974456824">
    <w:abstractNumId w:val="4"/>
  </w:num>
  <w:num w:numId="13" w16cid:durableId="21389106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40"/>
    <w:rsid w:val="00036450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D3CA3"/>
    <w:rsid w:val="0030481B"/>
    <w:rsid w:val="003156FC"/>
    <w:rsid w:val="003254B5"/>
    <w:rsid w:val="0037121F"/>
    <w:rsid w:val="003A6B7D"/>
    <w:rsid w:val="003B06CA"/>
    <w:rsid w:val="003C563F"/>
    <w:rsid w:val="004071FC"/>
    <w:rsid w:val="004142CD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74700"/>
    <w:rsid w:val="007775E1"/>
    <w:rsid w:val="007867A0"/>
    <w:rsid w:val="007927F5"/>
    <w:rsid w:val="00792EAB"/>
    <w:rsid w:val="00802CA0"/>
    <w:rsid w:val="00893D40"/>
    <w:rsid w:val="008F2702"/>
    <w:rsid w:val="008F3B10"/>
    <w:rsid w:val="009260CD"/>
    <w:rsid w:val="00952C25"/>
    <w:rsid w:val="009C78D6"/>
    <w:rsid w:val="00A2118D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5459D"/>
    <w:rsid w:val="00DA1F4D"/>
    <w:rsid w:val="00DD172A"/>
    <w:rsid w:val="00E06E4D"/>
    <w:rsid w:val="00E25A26"/>
    <w:rsid w:val="00E34C7C"/>
    <w:rsid w:val="00E4381A"/>
    <w:rsid w:val="00E55D74"/>
    <w:rsid w:val="00F17D8E"/>
    <w:rsid w:val="00F60274"/>
    <w:rsid w:val="00F77FB9"/>
    <w:rsid w:val="00F8321F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04C06E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8E"/>
    <w:rPr>
      <w:rFonts w:ascii="Century Gothic" w:hAnsi="Century Gothic"/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17D8E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F17D8E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F17D8E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F17D8E"/>
    <w:pPr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17D8E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17D8E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17D8E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17D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17D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7D8E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17D8E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F17D8E"/>
    <w:rPr>
      <w:rFonts w:ascii="Century Gothic" w:hAnsi="Century Gothic"/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F17D8E"/>
    <w:rPr>
      <w:rFonts w:ascii="Century Gothic" w:hAnsi="Century Gothic"/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F17D8E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F17D8E"/>
  </w:style>
  <w:style w:type="character" w:customStyle="1" w:styleId="DateCar">
    <w:name w:val="Date Car"/>
    <w:basedOn w:val="Policepardfaut"/>
    <w:link w:val="Date"/>
    <w:uiPriority w:val="99"/>
    <w:rsid w:val="00F17D8E"/>
    <w:rPr>
      <w:rFonts w:ascii="Century Gothic" w:hAnsi="Century Gothic"/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F17D8E"/>
    <w:rPr>
      <w:rFonts w:ascii="Century Gothic" w:hAnsi="Century Gothic"/>
      <w:color w:val="B85A22" w:themeColor="accent2" w:themeShade="BF"/>
      <w:u w:val="single"/>
    </w:rPr>
  </w:style>
  <w:style w:type="character" w:customStyle="1" w:styleId="Mentionnonrsolue1">
    <w:name w:val="Mention non résolue1"/>
    <w:basedOn w:val="Policepardfaut"/>
    <w:uiPriority w:val="99"/>
    <w:semiHidden/>
    <w:rsid w:val="00F17D8E"/>
    <w:rPr>
      <w:rFonts w:ascii="Century Gothic" w:hAnsi="Century Gothic"/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utableau">
    <w:name w:val="Table Grid"/>
    <w:basedOn w:val="TableauNormal"/>
    <w:uiPriority w:val="39"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17D8E"/>
    <w:rPr>
      <w:rFonts w:ascii="Century Gothic" w:hAnsi="Century Gothic"/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D8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F17D8E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F17D8E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F17D8E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17D8E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F17D8E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17D8E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17D8E"/>
    <w:rPr>
      <w:rFonts w:ascii="Century Gothic" w:hAnsi="Century Gothic"/>
      <w:i/>
      <w:iCs/>
      <w:sz w:val="18"/>
      <w:szCs w:val="22"/>
    </w:rPr>
  </w:style>
  <w:style w:type="character" w:styleId="DfinitionHTML">
    <w:name w:val="HTML Definition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17D8E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17D8E"/>
    <w:rPr>
      <w:rFonts w:ascii="Century Gothic" w:hAnsi="Century Gothic"/>
    </w:rPr>
  </w:style>
  <w:style w:type="character" w:styleId="ClavierHTML">
    <w:name w:val="HTML Keyboard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7D8E"/>
    <w:rPr>
      <w:rFonts w:ascii="Consolas" w:hAnsi="Consolas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rsid w:val="00F17D8E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F17D8E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rsid w:val="00F17D8E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rsid w:val="00F17D8E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rsid w:val="00F17D8E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rsid w:val="00F17D8E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rsid w:val="00F17D8E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rsid w:val="00F17D8E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rsid w:val="00F17D8E"/>
    <w:pPr>
      <w:spacing w:after="100"/>
      <w:ind w:left="14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17D8E"/>
    <w:pPr>
      <w:outlineLvl w:val="9"/>
    </w:pPr>
  </w:style>
  <w:style w:type="character" w:styleId="Rfrencelgre">
    <w:name w:val="Subtle Reference"/>
    <w:basedOn w:val="Policepardfaut"/>
    <w:uiPriority w:val="31"/>
    <w:semiHidden/>
    <w:qFormat/>
    <w:rsid w:val="00F17D8E"/>
    <w:rPr>
      <w:rFonts w:ascii="Century Gothic" w:hAnsi="Century Gothic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qFormat/>
    <w:rsid w:val="00F17D8E"/>
    <w:rPr>
      <w:rFonts w:ascii="Century Gothic" w:hAnsi="Century Gothic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17D8E"/>
  </w:style>
  <w:style w:type="character" w:styleId="Titredulivre">
    <w:name w:val="Book Title"/>
    <w:basedOn w:val="Policepardfaut"/>
    <w:uiPriority w:val="33"/>
    <w:semiHidden/>
    <w:qFormat/>
    <w:rsid w:val="00F17D8E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17D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17D8E"/>
    <w:rPr>
      <w:rFonts w:ascii="Century Gothic" w:eastAsiaTheme="majorEastAsia" w:hAnsi="Century Gothic" w:cstheme="majorBidi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F17D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17D8E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17D8E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17D8E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17D8E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17D8E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17D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17D8E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17D8E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17D8E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17D8E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17D8E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qFormat/>
    <w:rsid w:val="00F17D8E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F17D8E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17D8E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17D8E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17D8E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17D8E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17D8E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17D8E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17D8E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17D8E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17D8E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17D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17D8E"/>
  </w:style>
  <w:style w:type="paragraph" w:styleId="Textedemacro">
    <w:name w:val="macro"/>
    <w:link w:val="TextedemacroCar"/>
    <w:uiPriority w:val="99"/>
    <w:semiHidden/>
    <w:unhideWhenUsed/>
    <w:rsid w:val="00F17D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17D8E"/>
    <w:rPr>
      <w:rFonts w:ascii="Consolas" w:hAnsi="Consolas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F17D8E"/>
    <w:rPr>
      <w:rFonts w:eastAsiaTheme="majorEastAsia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17D8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17D8E"/>
    <w:pPr>
      <w:ind w:left="180" w:hanging="180"/>
    </w:pPr>
  </w:style>
  <w:style w:type="paragraph" w:styleId="TitreTR">
    <w:name w:val="toa heading"/>
    <w:basedOn w:val="Normal"/>
    <w:next w:val="Normal"/>
    <w:uiPriority w:val="99"/>
    <w:semiHidden/>
    <w:rsid w:val="00F17D8E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F17D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17D8E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ecouleur">
    <w:name w:val="Colorful List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17D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17D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17D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17D8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17D8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17D8E"/>
    <w:rPr>
      <w:rFonts w:ascii="Century Gothic" w:hAnsi="Century Gothic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17D8E"/>
    <w:rPr>
      <w:rFonts w:ascii="Century Gothic" w:hAnsi="Century Gothic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F17D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17D8E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17D8E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F17D8E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F17D8E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F17D8E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17D8E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F17D8E"/>
    <w:pPr>
      <w:numPr>
        <w:numId w:val="13"/>
      </w:numPr>
    </w:pPr>
  </w:style>
  <w:style w:type="table" w:styleId="Tableausimple1">
    <w:name w:val="Plain Table 1"/>
    <w:basedOn w:val="TableauNormal"/>
    <w:uiPriority w:val="41"/>
    <w:rsid w:val="00F17D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17D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17D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17D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17D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F17D8E"/>
    <w:rPr>
      <w:rFonts w:ascii="Century Gothic" w:hAnsi="Century Gothic"/>
      <w:sz w:val="18"/>
      <w:szCs w:val="22"/>
    </w:rPr>
  </w:style>
  <w:style w:type="character" w:styleId="Rfrenceintense">
    <w:name w:val="Intense Reference"/>
    <w:basedOn w:val="Policepardfaut"/>
    <w:uiPriority w:val="32"/>
    <w:semiHidden/>
    <w:qFormat/>
    <w:rsid w:val="00F17D8E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F17D8E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17D8E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Accentuationintense">
    <w:name w:val="Intense Emphasis"/>
    <w:basedOn w:val="Policepardfaut"/>
    <w:uiPriority w:val="21"/>
    <w:semiHidden/>
    <w:qFormat/>
    <w:rsid w:val="00F17D8E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F17D8E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Policepardfaut"/>
    <w:uiPriority w:val="99"/>
    <w:semiHidden/>
    <w:unhideWhenUsed/>
    <w:rsid w:val="00F17D8E"/>
    <w:rPr>
      <w:rFonts w:ascii="Century Gothic" w:hAnsi="Century Gothic"/>
      <w:u w:val="dotted"/>
    </w:rPr>
  </w:style>
  <w:style w:type="character" w:customStyle="1" w:styleId="12">
    <w:name w:val="未处理的提及1"/>
    <w:basedOn w:val="Policepardfaut"/>
    <w:uiPriority w:val="99"/>
    <w:semiHidden/>
    <w:unhideWhenUsed/>
    <w:rsid w:val="00F17D8E"/>
    <w:rPr>
      <w:rFonts w:ascii="Century Gothic" w:hAnsi="Century Gothic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17D8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17D8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17D8E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17D8E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17D8E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17D8E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normal">
    <w:name w:val="Normal Indent"/>
    <w:basedOn w:val="Normal"/>
    <w:uiPriority w:val="99"/>
    <w:semiHidden/>
    <w:unhideWhenUsed/>
    <w:rsid w:val="00F17D8E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17D8E"/>
  </w:style>
  <w:style w:type="character" w:customStyle="1" w:styleId="TitredenoteCar">
    <w:name w:val="Titre de note Car"/>
    <w:basedOn w:val="Policepardfaut"/>
    <w:link w:val="Titredenot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contemporain">
    <w:name w:val="Table Contemporary"/>
    <w:basedOn w:val="TableauNormal"/>
    <w:uiPriority w:val="99"/>
    <w:semiHidden/>
    <w:unhideWhenUsed/>
    <w:rsid w:val="00F17D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17D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20">
    <w:name w:val="List Table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30">
    <w:name w:val="List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17D8E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17D8E"/>
  </w:style>
  <w:style w:type="character" w:customStyle="1" w:styleId="SalutationsCar">
    <w:name w:val="Salutations Car"/>
    <w:basedOn w:val="Policepardfaut"/>
    <w:link w:val="Salutations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Colonnesdetableau1">
    <w:name w:val="Table Columns 1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17D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17D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17D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17D8E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simple10">
    <w:name w:val="Table Simple 1"/>
    <w:basedOn w:val="TableauNormal"/>
    <w:uiPriority w:val="99"/>
    <w:semiHidden/>
    <w:unhideWhenUsed/>
    <w:rsid w:val="00F17D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17D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17D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17D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17D8E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7D8E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7D8E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7D8E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7D8E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7D8E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7D8E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7D8E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7D8E"/>
    <w:pPr>
      <w:ind w:left="1620" w:hanging="180"/>
    </w:pPr>
  </w:style>
  <w:style w:type="paragraph" w:styleId="Titreindex">
    <w:name w:val="index heading"/>
    <w:basedOn w:val="Normal"/>
    <w:next w:val="Index1"/>
    <w:uiPriority w:val="99"/>
    <w:semiHidden/>
    <w:unhideWhenUsed/>
    <w:rsid w:val="00F17D8E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17D8E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17D8E"/>
    <w:rPr>
      <w:rFonts w:ascii="Consolas" w:hAnsi="Consolas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F17D8E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etableau1">
    <w:name w:val="Table Grid 1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17D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17D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17D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17D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17D8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3">
    <w:name w:val="Grid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17D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17D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17D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17D8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17D8E"/>
    <w:rPr>
      <w:rFonts w:ascii="Century Gothic" w:hAnsi="Century Gothic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table" w:styleId="Effetsdetableau3D1">
    <w:name w:val="Table 3D effects 1"/>
    <w:basedOn w:val="TableauNormal"/>
    <w:uiPriority w:val="99"/>
    <w:semiHidden/>
    <w:unhideWhenUsed/>
    <w:rsid w:val="00F17D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17D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semiHidden/>
    <w:qFormat/>
    <w:rsid w:val="00F17D8E"/>
    <w:rPr>
      <w:rFonts w:ascii="Century Gothic" w:hAnsi="Century Gothic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F17D8E"/>
    <w:rPr>
      <w:rFonts w:ascii="Century Gothic" w:hAnsi="Century Gothic"/>
      <w:color w:val="704404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17D8E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mailgoeshere@example.com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fr-FR%7bB40F265D-DC82-4B5F-9D18-144DF533B078%7d\%7bF08EAA43-9F77-4CC6-81AB-776E6A477187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Compétence #5</c:v>
                </c:pt>
                <c:pt idx="1">
                  <c:v>Compétence #4</c:v>
                </c:pt>
                <c:pt idx="2">
                  <c:v>Compétence #3</c:v>
                </c:pt>
                <c:pt idx="3">
                  <c:v>Compétence #2</c:v>
                </c:pt>
                <c:pt idx="4">
                  <c:v>Compétence #1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mailto:emailgoeshere@exampl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7C91A3BFBA4DB09C2B9A62DBAC4C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BC78D7-98D9-4879-B0B7-45F1810FC827}"/>
      </w:docPartPr>
      <w:docPartBody>
        <w:p w:rsidR="007477A6" w:rsidRDefault="007477A6">
          <w:pPr>
            <w:pStyle w:val="8A7C91A3BFBA4DB09C2B9A62DBAC4C38"/>
          </w:pPr>
          <w:r w:rsidRPr="008F2702">
            <w:rPr>
              <w:lang w:bidi="fr-FR"/>
            </w:rPr>
            <w:t>Nom</w:t>
          </w:r>
          <w:r w:rsidRPr="008F2702">
            <w:rPr>
              <w:lang w:bidi="fr-FR"/>
            </w:rPr>
            <w:br/>
            <w:t>ici</w:t>
          </w:r>
        </w:p>
      </w:docPartBody>
    </w:docPart>
    <w:docPart>
      <w:docPartPr>
        <w:name w:val="A7902DB80F98417EAE4E8E848AA8CE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DFB9B6-1595-488C-90D0-3E61A93561AD}"/>
      </w:docPartPr>
      <w:docPartBody>
        <w:p w:rsidR="007477A6" w:rsidRDefault="007477A6">
          <w:pPr>
            <w:pStyle w:val="A7902DB80F98417EAE4E8E848AA8CE0B"/>
          </w:pPr>
          <w:r w:rsidRPr="00E06E4D">
            <w:rPr>
              <w:spacing w:val="11"/>
              <w:w w:val="59"/>
            </w:rPr>
            <w:t>INTITULÉ DU POSTE IC</w:t>
          </w:r>
          <w:r w:rsidRPr="00E06E4D">
            <w:rPr>
              <w:spacing w:val="31"/>
              <w:w w:val="59"/>
            </w:rPr>
            <w:t>I</w:t>
          </w:r>
        </w:p>
      </w:docPartBody>
    </w:docPart>
    <w:docPart>
      <w:docPartPr>
        <w:name w:val="4A10350017494FEE8A0E998256E100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1635E8-6E08-4FF4-B427-97535EF8FCD3}"/>
      </w:docPartPr>
      <w:docPartBody>
        <w:p w:rsidR="007477A6" w:rsidRDefault="007477A6">
          <w:pPr>
            <w:pStyle w:val="4A10350017494FEE8A0E998256E10092"/>
          </w:pPr>
          <w:r w:rsidRPr="008F2702">
            <w:rPr>
              <w:lang w:bidi="fr-FR"/>
            </w:rPr>
            <w:t>Profil</w:t>
          </w:r>
        </w:p>
      </w:docPartBody>
    </w:docPart>
    <w:docPart>
      <w:docPartPr>
        <w:name w:val="14BC1D5F0D454E1A822F5432288767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94E9B7-3EE9-4E35-97C5-6D2F69302DA1}"/>
      </w:docPartPr>
      <w:docPartBody>
        <w:p w:rsidR="007477A6" w:rsidRPr="008F2702" w:rsidRDefault="007477A6" w:rsidP="009260CD">
          <w:r w:rsidRPr="008F2702">
            <w:rPr>
              <w:lang w:bidi="fr-FR"/>
            </w:rPr>
            <w:t>Vous voulez placer votre propre photo dans le cercle ? C’est facile ! Sélectionnez la photo, puis cliquez dessus avec le bouton droit. Sélectionnez « </w:t>
          </w:r>
          <w:r w:rsidRPr="00E06E4D">
            <w:rPr>
              <w:lang w:bidi="fr-FR"/>
            </w:rPr>
            <w:t>Remplissage</w:t>
          </w:r>
          <w:r w:rsidRPr="008F2702">
            <w:rPr>
              <w:lang w:bidi="fr-FR"/>
            </w:rPr>
            <w:t> » dans le menu contextuel. Choisissez une photo... dans la liste. Accédez à votre ordinateur pour trouver la photo appropriée. Cliquez sur OK pour insérer la photo sélectionnée.</w:t>
          </w:r>
        </w:p>
        <w:p w:rsidR="007477A6" w:rsidRPr="008F2702" w:rsidRDefault="007477A6" w:rsidP="009260CD"/>
        <w:p w:rsidR="007477A6" w:rsidRDefault="007477A6">
          <w:pPr>
            <w:pStyle w:val="14BC1D5F0D454E1A822F5432288767CA"/>
          </w:pPr>
          <w:r w:rsidRPr="008F2702">
            <w:rPr>
              <w:lang w:bidi="fr-FR"/>
            </w:rPr>
            <w:t>Une fois votre photo insérée, sélectionnez-la de nouveau. Accédez au menu Image Outils Format. Cliquez sur la flèche vers le bas sous « Rogner », puis sélectionnez « Remplir » dans la liste. Cela a pour effet de rogner automatiquement votre photo pour l’ajuster à la taille de l’image. Vous pouvez cliquez sur votre photo, puis la faire glisser pour la placer correctement.</w:t>
          </w:r>
        </w:p>
      </w:docPartBody>
    </w:docPart>
    <w:docPart>
      <w:docPartPr>
        <w:name w:val="3F0B59FF5BE44D0E9F2F4726B4119F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B300DF-C991-4F81-8B37-4CED4CEDB88E}"/>
      </w:docPartPr>
      <w:docPartBody>
        <w:p w:rsidR="007477A6" w:rsidRDefault="007477A6">
          <w:pPr>
            <w:pStyle w:val="3F0B59FF5BE44D0E9F2F4726B4119F9C"/>
          </w:pPr>
          <w:r w:rsidRPr="008F2702">
            <w:rPr>
              <w:lang w:bidi="fr-FR"/>
            </w:rPr>
            <w:t>Contact</w:t>
          </w:r>
        </w:p>
      </w:docPartBody>
    </w:docPart>
    <w:docPart>
      <w:docPartPr>
        <w:name w:val="EB4BD1C4A3484218A3A6A03D460096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B511DA-64AF-443F-A5B7-3A4FA1F0210F}"/>
      </w:docPartPr>
      <w:docPartBody>
        <w:p w:rsidR="007477A6" w:rsidRDefault="007477A6">
          <w:pPr>
            <w:pStyle w:val="EB4BD1C4A3484218A3A6A03D46009659"/>
          </w:pPr>
          <w:r w:rsidRPr="008F2702">
            <w:rPr>
              <w:lang w:bidi="fr-FR"/>
            </w:rPr>
            <w:t>TÉLÉPHONE :</w:t>
          </w:r>
        </w:p>
      </w:docPartBody>
    </w:docPart>
    <w:docPart>
      <w:docPartPr>
        <w:name w:val="261C8A921584495E95FAFF8E3F4108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885AAE-0523-4C37-87E8-E32AD830370A}"/>
      </w:docPartPr>
      <w:docPartBody>
        <w:p w:rsidR="007477A6" w:rsidRDefault="007477A6">
          <w:pPr>
            <w:pStyle w:val="261C8A921584495E95FAFF8E3F41089D"/>
          </w:pPr>
          <w:r w:rsidRPr="008F2702">
            <w:rPr>
              <w:lang w:bidi="fr-FR"/>
            </w:rPr>
            <w:t>+6 78 65 43 21</w:t>
          </w:r>
        </w:p>
      </w:docPartBody>
    </w:docPart>
    <w:docPart>
      <w:docPartPr>
        <w:name w:val="A576E39A8380428F94F9F7B380BEFF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F019B9-304E-4C5E-A2B3-9C493991373F}"/>
      </w:docPartPr>
      <w:docPartBody>
        <w:p w:rsidR="007477A6" w:rsidRDefault="007477A6">
          <w:pPr>
            <w:pStyle w:val="A576E39A8380428F94F9F7B380BEFF34"/>
          </w:pPr>
          <w:r w:rsidRPr="008F2702">
            <w:rPr>
              <w:lang w:bidi="fr-FR"/>
            </w:rPr>
            <w:t>SITE WEB :</w:t>
          </w:r>
        </w:p>
      </w:docPartBody>
    </w:docPart>
    <w:docPart>
      <w:docPartPr>
        <w:name w:val="F235E594A9894E11A411B3F8B0D05E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F5F0FF-6049-4609-B76E-9ADF1A346F73}"/>
      </w:docPartPr>
      <w:docPartBody>
        <w:p w:rsidR="007477A6" w:rsidRDefault="007477A6">
          <w:pPr>
            <w:pStyle w:val="F235E594A9894E11A411B3F8B0D05E28"/>
          </w:pPr>
          <w:r w:rsidRPr="008F2702">
            <w:rPr>
              <w:lang w:bidi="fr-FR"/>
            </w:rPr>
            <w:t>Emplacement du site web</w:t>
          </w:r>
        </w:p>
      </w:docPartBody>
    </w:docPart>
    <w:docPart>
      <w:docPartPr>
        <w:name w:val="83D096A21AED44CBB7973CF0DC08EA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5C041E-CAF4-4391-889C-97C51917F594}"/>
      </w:docPartPr>
      <w:docPartBody>
        <w:p w:rsidR="007477A6" w:rsidRDefault="007477A6">
          <w:pPr>
            <w:pStyle w:val="83D096A21AED44CBB7973CF0DC08EAAF"/>
          </w:pPr>
          <w:r w:rsidRPr="008F2702">
            <w:rPr>
              <w:lang w:bidi="fr-FR"/>
            </w:rPr>
            <w:t>E-MAIL :</w:t>
          </w:r>
        </w:p>
      </w:docPartBody>
    </w:docPart>
    <w:docPart>
      <w:docPartPr>
        <w:name w:val="7C7AD7ACC47749989C866A792236E9B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288BB4-6CF1-432B-84B9-530C618CDED7}"/>
      </w:docPartPr>
      <w:docPartBody>
        <w:p w:rsidR="007477A6" w:rsidRDefault="007477A6">
          <w:pPr>
            <w:pStyle w:val="7C7AD7ACC47749989C866A792236E9B3"/>
          </w:pPr>
          <w:r w:rsidRPr="00E06E4D">
            <w:rPr>
              <w:rStyle w:val="Lienhypertexte"/>
              <w:lang w:bidi="fr-FR"/>
            </w:rPr>
            <w:t>xyz@example.com</w:t>
          </w:r>
          <w:hyperlink r:id="rId4" w:history="1">
            <w:r>
              <w:rPr>
                <w:rStyle w:val="Lienhypertexte"/>
                <w:rFonts w:asciiTheme="minorHAnsi" w:hAnsiTheme="minorHAnsi"/>
              </w:rPr>
              <w:t>mailto:emailgoeshere@example.com</w:t>
            </w:r>
          </w:hyperlink>
        </w:p>
      </w:docPartBody>
    </w:docPart>
    <w:docPart>
      <w:docPartPr>
        <w:name w:val="7E6EE34F8A7F41919C65A04CED9BCA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471E92-D433-4CC6-9C44-F3BA3D18C7E4}"/>
      </w:docPartPr>
      <w:docPartBody>
        <w:p w:rsidR="007477A6" w:rsidRDefault="007477A6">
          <w:pPr>
            <w:pStyle w:val="7E6EE34F8A7F41919C65A04CED9BCA6F"/>
          </w:pPr>
          <w:r w:rsidRPr="008F2702">
            <w:rPr>
              <w:lang w:bidi="fr-FR"/>
            </w:rPr>
            <w:t>Loisirs</w:t>
          </w:r>
        </w:p>
      </w:docPartBody>
    </w:docPart>
    <w:docPart>
      <w:docPartPr>
        <w:name w:val="E2B02E69B3974486AE61B62C50088B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70E408-0E92-423D-9F85-28EE288195B6}"/>
      </w:docPartPr>
      <w:docPartBody>
        <w:p w:rsidR="007477A6" w:rsidRDefault="007477A6">
          <w:pPr>
            <w:pStyle w:val="E2B02E69B3974486AE61B62C50088BB9"/>
          </w:pPr>
          <w:r w:rsidRPr="008F2702">
            <w:rPr>
              <w:lang w:bidi="fr-FR"/>
            </w:rPr>
            <w:t>Loisir 1</w:t>
          </w:r>
        </w:p>
      </w:docPartBody>
    </w:docPart>
    <w:docPart>
      <w:docPartPr>
        <w:name w:val="6AA747E380A24C4E8FD1F8D9C0D6D1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51C929-88EA-4B81-8769-B64839FBFFE6}"/>
      </w:docPartPr>
      <w:docPartBody>
        <w:p w:rsidR="007477A6" w:rsidRDefault="007477A6">
          <w:pPr>
            <w:pStyle w:val="6AA747E380A24C4E8FD1F8D9C0D6D1B8"/>
          </w:pPr>
          <w:r w:rsidRPr="008F2702">
            <w:rPr>
              <w:lang w:bidi="fr-FR"/>
            </w:rPr>
            <w:t>Loisir 2</w:t>
          </w:r>
        </w:p>
      </w:docPartBody>
    </w:docPart>
    <w:docPart>
      <w:docPartPr>
        <w:name w:val="FC9452A64AF84574872C3F6461298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AF2BAAB-372B-4159-9F56-8DB6E0960A6D}"/>
      </w:docPartPr>
      <w:docPartBody>
        <w:p w:rsidR="007477A6" w:rsidRDefault="007477A6">
          <w:pPr>
            <w:pStyle w:val="FC9452A64AF84574872C3F64612986C6"/>
          </w:pPr>
          <w:r w:rsidRPr="008F2702">
            <w:rPr>
              <w:lang w:bidi="fr-FR"/>
            </w:rPr>
            <w:t>Loisir 3</w:t>
          </w:r>
        </w:p>
      </w:docPartBody>
    </w:docPart>
    <w:docPart>
      <w:docPartPr>
        <w:name w:val="21C58C011BA04095831D5F03BFDFAC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8F9A6C-A327-4584-9813-679C461B8A4E}"/>
      </w:docPartPr>
      <w:docPartBody>
        <w:p w:rsidR="007477A6" w:rsidRDefault="007477A6">
          <w:pPr>
            <w:pStyle w:val="21C58C011BA04095831D5F03BFDFAC0E"/>
          </w:pPr>
          <w:r w:rsidRPr="008F2702">
            <w:rPr>
              <w:lang w:bidi="fr-FR"/>
            </w:rPr>
            <w:t>Loisir 4</w:t>
          </w:r>
        </w:p>
      </w:docPartBody>
    </w:docPart>
    <w:docPart>
      <w:docPartPr>
        <w:name w:val="F50EDEDADECF48EBB80B223B36370B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013DB1-9B78-41F0-ADA6-2B304B316346}"/>
      </w:docPartPr>
      <w:docPartBody>
        <w:p w:rsidR="007477A6" w:rsidRDefault="007477A6">
          <w:pPr>
            <w:pStyle w:val="F50EDEDADECF48EBB80B223B36370BE4"/>
          </w:pPr>
          <w:r w:rsidRPr="008F2702">
            <w:rPr>
              <w:lang w:bidi="fr-FR"/>
            </w:rPr>
            <w:t>FORMATION</w:t>
          </w:r>
        </w:p>
      </w:docPartBody>
    </w:docPart>
    <w:docPart>
      <w:docPartPr>
        <w:name w:val="DCA66CE9E9CC4A84AB78BEA048933D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3E4E28-6E09-45E9-9626-932BB96D1F96}"/>
      </w:docPartPr>
      <w:docPartBody>
        <w:p w:rsidR="007477A6" w:rsidRDefault="007477A6">
          <w:pPr>
            <w:pStyle w:val="DCA66CE9E9CC4A84AB78BEA048933D8E"/>
          </w:pPr>
          <w:r w:rsidRPr="008F2702">
            <w:rPr>
              <w:lang w:bidi="fr-FR"/>
            </w:rPr>
            <w:t>[Nom de l’établissement]</w:t>
          </w:r>
        </w:p>
      </w:docPartBody>
    </w:docPart>
    <w:docPart>
      <w:docPartPr>
        <w:name w:val="9E0C040E826C484982A6BBD6C0D296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ED6EB6-2F98-4F78-AB79-1E0D85039686}"/>
      </w:docPartPr>
      <w:docPartBody>
        <w:p w:rsidR="007477A6" w:rsidRDefault="007477A6">
          <w:pPr>
            <w:pStyle w:val="9E0C040E826C484982A6BBD6C0D296B8"/>
          </w:pPr>
          <w:r w:rsidRPr="008F2702">
            <w:rPr>
              <w:lang w:bidi="fr-FR"/>
            </w:rPr>
            <w:t>[Date de début]</w:t>
          </w:r>
        </w:p>
      </w:docPartBody>
    </w:docPart>
    <w:docPart>
      <w:docPartPr>
        <w:name w:val="BD4FC24A834649229CBB8D5A6337D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F5A6C0-23F2-446C-B924-45A223914E3F}"/>
      </w:docPartPr>
      <w:docPartBody>
        <w:p w:rsidR="007477A6" w:rsidRDefault="007477A6">
          <w:pPr>
            <w:pStyle w:val="BD4FC24A834649229CBB8D5A6337D9A0"/>
          </w:pPr>
          <w:r w:rsidRPr="008F2702">
            <w:rPr>
              <w:lang w:bidi="fr-FR"/>
            </w:rPr>
            <w:t>[Date de fin]</w:t>
          </w:r>
        </w:p>
      </w:docPartBody>
    </w:docPart>
    <w:docPart>
      <w:docPartPr>
        <w:name w:val="85FC2ECC79EC4E47A5292E1F310F56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CB9FF7-72CB-4258-9272-F3B151AAE395}"/>
      </w:docPartPr>
      <w:docPartBody>
        <w:p w:rsidR="007477A6" w:rsidRDefault="007477A6">
          <w:pPr>
            <w:pStyle w:val="85FC2ECC79EC4E47A5292E1F310F56D8"/>
          </w:pPr>
          <w:r w:rsidRPr="008F2702">
            <w:rPr>
              <w:lang w:bidi="fr-FR"/>
            </w:rPr>
            <w:t>[N’hésitez pas à mettre en avant vos résultats, récompenses et mentions. Vous pouvez également ajouter une description rapide de vos cours.]</w:t>
          </w:r>
        </w:p>
      </w:docPartBody>
    </w:docPart>
    <w:docPart>
      <w:docPartPr>
        <w:name w:val="974537A5393A488691FF0A26AB58FF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B497CD-2B4A-406E-B0D3-4DA9EBF20DE7}"/>
      </w:docPartPr>
      <w:docPartBody>
        <w:p w:rsidR="007477A6" w:rsidRDefault="007477A6">
          <w:pPr>
            <w:pStyle w:val="974537A5393A488691FF0A26AB58FF26"/>
          </w:pPr>
          <w:r w:rsidRPr="008F2702">
            <w:rPr>
              <w:lang w:bidi="fr-FR"/>
            </w:rPr>
            <w:t>[Nom de l’établissement]</w:t>
          </w:r>
        </w:p>
      </w:docPartBody>
    </w:docPart>
    <w:docPart>
      <w:docPartPr>
        <w:name w:val="28BA97B053C5400F8DD5CBFAF6B5B0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D94766-EE78-463F-AC58-6D9E629172BA}"/>
      </w:docPartPr>
      <w:docPartBody>
        <w:p w:rsidR="007477A6" w:rsidRDefault="007477A6">
          <w:pPr>
            <w:pStyle w:val="28BA97B053C5400F8DD5CBFAF6B5B005"/>
          </w:pPr>
          <w:r w:rsidRPr="008F2702">
            <w:rPr>
              <w:lang w:bidi="fr-FR"/>
            </w:rPr>
            <w:t>[Date de début]</w:t>
          </w:r>
        </w:p>
      </w:docPartBody>
    </w:docPart>
    <w:docPart>
      <w:docPartPr>
        <w:name w:val="35AB96A1930E483AA7B20BB7220C08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3C902D-8FD7-4A07-BB9B-F4BE369067F3}"/>
      </w:docPartPr>
      <w:docPartBody>
        <w:p w:rsidR="007477A6" w:rsidRDefault="007477A6">
          <w:pPr>
            <w:pStyle w:val="35AB96A1930E483AA7B20BB7220C080A"/>
          </w:pPr>
          <w:r w:rsidRPr="008F2702">
            <w:rPr>
              <w:lang w:bidi="fr-FR"/>
            </w:rPr>
            <w:t>[Date de fin]</w:t>
          </w:r>
        </w:p>
      </w:docPartBody>
    </w:docPart>
    <w:docPart>
      <w:docPartPr>
        <w:name w:val="87918BAA6E3F434FAC249CD9D324F5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20FF55-1A36-41C1-B305-8950214BBB82}"/>
      </w:docPartPr>
      <w:docPartBody>
        <w:p w:rsidR="007477A6" w:rsidRDefault="007477A6">
          <w:pPr>
            <w:pStyle w:val="87918BAA6E3F434FAC249CD9D324F59E"/>
          </w:pPr>
          <w:r w:rsidRPr="008F2702">
            <w:rPr>
              <w:lang w:bidi="fr-FR"/>
            </w:rPr>
            <w:t>[N’hésitez pas à mettre en avant vos résultats, récompenses et mentions. Vous pouvez également ajouter une description rapide de vos cours.]</w:t>
          </w:r>
        </w:p>
      </w:docPartBody>
    </w:docPart>
    <w:docPart>
      <w:docPartPr>
        <w:name w:val="05F929797CE54A9E88526DB74F0FDF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3F812D-FA45-4C61-A4A0-159ABD08C2D5}"/>
      </w:docPartPr>
      <w:docPartBody>
        <w:p w:rsidR="007477A6" w:rsidRDefault="007477A6">
          <w:pPr>
            <w:pStyle w:val="05F929797CE54A9E88526DB74F0FDF16"/>
          </w:pPr>
          <w:r w:rsidRPr="008F2702">
            <w:rPr>
              <w:lang w:bidi="fr-FR"/>
            </w:rPr>
            <w:t>PARCOURS PROFESSIONNEL</w:t>
          </w:r>
        </w:p>
      </w:docPartBody>
    </w:docPart>
    <w:docPart>
      <w:docPartPr>
        <w:name w:val="36A6E63542AB445DA4024D8E647870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AA045E-6D36-42FB-9BF2-5478B741BF71}"/>
      </w:docPartPr>
      <w:docPartBody>
        <w:p w:rsidR="007477A6" w:rsidRDefault="007477A6">
          <w:pPr>
            <w:pStyle w:val="36A6E63542AB445DA4024D8E647870AB"/>
          </w:pPr>
          <w:r w:rsidRPr="008F2702">
            <w:rPr>
              <w:lang w:bidi="fr-FR"/>
            </w:rPr>
            <w:t>[Nom de la société]</w:t>
          </w:r>
        </w:p>
      </w:docPartBody>
    </w:docPart>
    <w:docPart>
      <w:docPartPr>
        <w:name w:val="487D2C8DE26E4A039FABBE3350AB99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D0A472-FBB2-41ED-AEEF-C1B176147176}"/>
      </w:docPartPr>
      <w:docPartBody>
        <w:p w:rsidR="007477A6" w:rsidRDefault="007477A6">
          <w:pPr>
            <w:pStyle w:val="487D2C8DE26E4A039FABBE3350AB99B8"/>
          </w:pPr>
          <w:r w:rsidRPr="008F2702">
            <w:rPr>
              <w:lang w:bidi="fr-FR"/>
            </w:rPr>
            <w:t>[Intitulé du poste]</w:t>
          </w:r>
        </w:p>
      </w:docPartBody>
    </w:docPart>
    <w:docPart>
      <w:docPartPr>
        <w:name w:val="ABB4C64EEC12428F8C0C1E38E1C631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A6434D-EB97-478C-BBBF-270D286D0BFF}"/>
      </w:docPartPr>
      <w:docPartBody>
        <w:p w:rsidR="007477A6" w:rsidRDefault="007477A6">
          <w:pPr>
            <w:pStyle w:val="ABB4C64EEC12428F8C0C1E38E1C6318D"/>
          </w:pPr>
          <w:r w:rsidRPr="008F2702">
            <w:rPr>
              <w:lang w:bidi="fr-FR"/>
            </w:rPr>
            <w:t>[Date de début]</w:t>
          </w:r>
        </w:p>
      </w:docPartBody>
    </w:docPart>
    <w:docPart>
      <w:docPartPr>
        <w:name w:val="40EDCEBAFDC640F1BD215824BA3920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A8EAA6-7F55-4211-B381-68EC439BACD4}"/>
      </w:docPartPr>
      <w:docPartBody>
        <w:p w:rsidR="007477A6" w:rsidRDefault="007477A6">
          <w:pPr>
            <w:pStyle w:val="40EDCEBAFDC640F1BD215824BA3920C0"/>
          </w:pPr>
          <w:r w:rsidRPr="008F2702">
            <w:rPr>
              <w:lang w:bidi="fr-FR"/>
            </w:rPr>
            <w:t>[Date de fin]</w:t>
          </w:r>
        </w:p>
      </w:docPartBody>
    </w:docPart>
    <w:docPart>
      <w:docPartPr>
        <w:name w:val="7001F959EC3D437F825A744A1BA080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052AE-CA5A-4A7A-A372-CE88D619EC22}"/>
      </w:docPartPr>
      <w:docPartBody>
        <w:p w:rsidR="007477A6" w:rsidRDefault="007477A6">
          <w:pPr>
            <w:pStyle w:val="7001F959EC3D437F825A744A1BA08027"/>
          </w:pPr>
          <w:r w:rsidRPr="008F2702">
            <w:rPr>
              <w:lang w:bidi="fr-FR"/>
            </w:rPr>
            <w:t>[Décrivez vos responsabilités et vos réalisations en termes d’impact et de résultats. Citez des exemples tout en restant concis.]</w:t>
          </w:r>
        </w:p>
      </w:docPartBody>
    </w:docPart>
    <w:docPart>
      <w:docPartPr>
        <w:name w:val="F46947DBB6B44A90A5C47ED1EC89E5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8FCF68-E11B-4540-AB60-4DD30DCB4372}"/>
      </w:docPartPr>
      <w:docPartBody>
        <w:p w:rsidR="007477A6" w:rsidRDefault="007477A6">
          <w:pPr>
            <w:pStyle w:val="F46947DBB6B44A90A5C47ED1EC89E595"/>
          </w:pPr>
          <w:r w:rsidRPr="008F2702">
            <w:rPr>
              <w:lang w:bidi="fr-FR"/>
            </w:rPr>
            <w:t>[Nom de la société]</w:t>
          </w:r>
        </w:p>
      </w:docPartBody>
    </w:docPart>
    <w:docPart>
      <w:docPartPr>
        <w:name w:val="855ED274920C480D8EB1ACB12267B8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967FCD-A441-4C56-B3D4-2B17CA65FF8A}"/>
      </w:docPartPr>
      <w:docPartBody>
        <w:p w:rsidR="007477A6" w:rsidRDefault="007477A6">
          <w:pPr>
            <w:pStyle w:val="855ED274920C480D8EB1ACB12267B87D"/>
          </w:pPr>
          <w:r w:rsidRPr="008F2702">
            <w:rPr>
              <w:lang w:bidi="fr-FR"/>
            </w:rPr>
            <w:t>[Intitulé du poste]</w:t>
          </w:r>
        </w:p>
      </w:docPartBody>
    </w:docPart>
    <w:docPart>
      <w:docPartPr>
        <w:name w:val="054A1E284A544156BE22FFB9F3DBA1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78860D-6AD3-43F4-AE60-4F546031AC77}"/>
      </w:docPartPr>
      <w:docPartBody>
        <w:p w:rsidR="007477A6" w:rsidRDefault="007477A6">
          <w:pPr>
            <w:pStyle w:val="054A1E284A544156BE22FFB9F3DBA18F"/>
          </w:pPr>
          <w:r w:rsidRPr="008F2702">
            <w:rPr>
              <w:lang w:bidi="fr-FR"/>
            </w:rPr>
            <w:t>[Date de début]</w:t>
          </w:r>
        </w:p>
      </w:docPartBody>
    </w:docPart>
    <w:docPart>
      <w:docPartPr>
        <w:name w:val="AF3D9E6675034952A19FE536A44B8A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C41419-8AF8-4191-8661-17D112781577}"/>
      </w:docPartPr>
      <w:docPartBody>
        <w:p w:rsidR="007477A6" w:rsidRDefault="007477A6">
          <w:pPr>
            <w:pStyle w:val="AF3D9E6675034952A19FE536A44B8A03"/>
          </w:pPr>
          <w:r w:rsidRPr="008F2702">
            <w:rPr>
              <w:lang w:bidi="fr-FR"/>
            </w:rPr>
            <w:t>[Date de fin]</w:t>
          </w:r>
        </w:p>
      </w:docPartBody>
    </w:docPart>
    <w:docPart>
      <w:docPartPr>
        <w:name w:val="B368319DE08242CDA06337D3746CB30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A4D689-EC8A-47E4-8565-90B0EEF50A0D}"/>
      </w:docPartPr>
      <w:docPartBody>
        <w:p w:rsidR="007477A6" w:rsidRDefault="007477A6">
          <w:pPr>
            <w:pStyle w:val="B368319DE08242CDA06337D3746CB306"/>
          </w:pPr>
          <w:r w:rsidRPr="008F2702">
            <w:rPr>
              <w:lang w:bidi="fr-FR"/>
            </w:rPr>
            <w:t>[Décrivez vos responsabilités et vos réalisations en termes d’impact et de résultats. Citez des exemples tout en restant concis.]</w:t>
          </w:r>
        </w:p>
      </w:docPartBody>
    </w:docPart>
    <w:docPart>
      <w:docPartPr>
        <w:name w:val="F466B46759474ED8AA80E6F4DA873E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3C0B5D-8A88-45A9-87F2-D934789314CF}"/>
      </w:docPartPr>
      <w:docPartBody>
        <w:p w:rsidR="007477A6" w:rsidRDefault="007477A6">
          <w:pPr>
            <w:pStyle w:val="F466B46759474ED8AA80E6F4DA873E52"/>
          </w:pPr>
          <w:r w:rsidRPr="008F2702">
            <w:rPr>
              <w:lang w:bidi="fr-FR"/>
            </w:rPr>
            <w:t>[Nom de la société]</w:t>
          </w:r>
        </w:p>
      </w:docPartBody>
    </w:docPart>
    <w:docPart>
      <w:docPartPr>
        <w:name w:val="238CD8A1FAC64D618296F2164B5142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D80BFD-C841-499D-A84F-6D51FA9CD0FD}"/>
      </w:docPartPr>
      <w:docPartBody>
        <w:p w:rsidR="007477A6" w:rsidRDefault="007477A6">
          <w:pPr>
            <w:pStyle w:val="238CD8A1FAC64D618296F2164B51420E"/>
          </w:pPr>
          <w:r w:rsidRPr="008F2702">
            <w:rPr>
              <w:lang w:bidi="fr-FR"/>
            </w:rPr>
            <w:t>[Intitulé du poste]</w:t>
          </w:r>
        </w:p>
      </w:docPartBody>
    </w:docPart>
    <w:docPart>
      <w:docPartPr>
        <w:name w:val="198CB6C9B7354DA49E35E32ED535CF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B964FF-A8E5-415A-9C9D-709C8CB17906}"/>
      </w:docPartPr>
      <w:docPartBody>
        <w:p w:rsidR="007477A6" w:rsidRDefault="007477A6">
          <w:pPr>
            <w:pStyle w:val="198CB6C9B7354DA49E35E32ED535CFEC"/>
          </w:pPr>
          <w:r w:rsidRPr="008F2702">
            <w:rPr>
              <w:lang w:bidi="fr-FR"/>
            </w:rPr>
            <w:t>[Date de début]</w:t>
          </w:r>
        </w:p>
      </w:docPartBody>
    </w:docPart>
    <w:docPart>
      <w:docPartPr>
        <w:name w:val="D9423D5F7D2C4E42A3F76442301FC5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74624C-9675-4184-9937-BC2482FD23A7}"/>
      </w:docPartPr>
      <w:docPartBody>
        <w:p w:rsidR="007477A6" w:rsidRDefault="007477A6">
          <w:pPr>
            <w:pStyle w:val="D9423D5F7D2C4E42A3F76442301FC5F0"/>
          </w:pPr>
          <w:r w:rsidRPr="008F2702">
            <w:rPr>
              <w:lang w:bidi="fr-FR"/>
            </w:rPr>
            <w:t>[Date de fin]</w:t>
          </w:r>
        </w:p>
      </w:docPartBody>
    </w:docPart>
    <w:docPart>
      <w:docPartPr>
        <w:name w:val="4912D7BE30F14EA884E88FEEB3DF7D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1D3946D-20EA-4491-9B41-12056E722C3F}"/>
      </w:docPartPr>
      <w:docPartBody>
        <w:p w:rsidR="007477A6" w:rsidRDefault="007477A6">
          <w:pPr>
            <w:pStyle w:val="4912D7BE30F14EA884E88FEEB3DF7D1B"/>
          </w:pPr>
          <w:r w:rsidRPr="008F2702">
            <w:rPr>
              <w:lang w:bidi="fr-FR"/>
            </w:rPr>
            <w:t>[Décrivez vos responsabilités et vos réalisations en termes d’impact et de résultats. Citez des exemples tout en restant concis.]</w:t>
          </w:r>
        </w:p>
      </w:docPartBody>
    </w:docPart>
    <w:docPart>
      <w:docPartPr>
        <w:name w:val="7C4FA90AB24347D8BF15E0D2C3A10B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63081B-D7D3-4E65-9F1A-D05ADCD3F416}"/>
      </w:docPartPr>
      <w:docPartBody>
        <w:p w:rsidR="007477A6" w:rsidRDefault="007477A6">
          <w:pPr>
            <w:pStyle w:val="7C4FA90AB24347D8BF15E0D2C3A10B0F"/>
          </w:pPr>
          <w:r w:rsidRPr="008F2702">
            <w:rPr>
              <w:rStyle w:val="Titre2Car"/>
              <w:lang w:bidi="fr-FR"/>
            </w:rPr>
            <w:t>COMPÉTENCES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A6"/>
    <w:rsid w:val="007477A6"/>
    <w:rsid w:val="009C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A7C91A3BFBA4DB09C2B9A62DBAC4C38">
    <w:name w:val="8A7C91A3BFBA4DB09C2B9A62DBAC4C38"/>
  </w:style>
  <w:style w:type="paragraph" w:customStyle="1" w:styleId="A7902DB80F98417EAE4E8E848AA8CE0B">
    <w:name w:val="A7902DB80F98417EAE4E8E848AA8CE0B"/>
  </w:style>
  <w:style w:type="paragraph" w:customStyle="1" w:styleId="4A10350017494FEE8A0E998256E10092">
    <w:name w:val="4A10350017494FEE8A0E998256E10092"/>
  </w:style>
  <w:style w:type="paragraph" w:customStyle="1" w:styleId="14BC1D5F0D454E1A822F5432288767CA">
    <w:name w:val="14BC1D5F0D454E1A822F5432288767CA"/>
  </w:style>
  <w:style w:type="paragraph" w:customStyle="1" w:styleId="3F0B59FF5BE44D0E9F2F4726B4119F9C">
    <w:name w:val="3F0B59FF5BE44D0E9F2F4726B4119F9C"/>
  </w:style>
  <w:style w:type="paragraph" w:customStyle="1" w:styleId="EB4BD1C4A3484218A3A6A03D46009659">
    <w:name w:val="EB4BD1C4A3484218A3A6A03D46009659"/>
  </w:style>
  <w:style w:type="paragraph" w:customStyle="1" w:styleId="261C8A921584495E95FAFF8E3F41089D">
    <w:name w:val="261C8A921584495E95FAFF8E3F41089D"/>
  </w:style>
  <w:style w:type="paragraph" w:customStyle="1" w:styleId="A576E39A8380428F94F9F7B380BEFF34">
    <w:name w:val="A576E39A8380428F94F9F7B380BEFF34"/>
  </w:style>
  <w:style w:type="paragraph" w:customStyle="1" w:styleId="F235E594A9894E11A411B3F8B0D05E28">
    <w:name w:val="F235E594A9894E11A411B3F8B0D05E28"/>
  </w:style>
  <w:style w:type="paragraph" w:customStyle="1" w:styleId="83D096A21AED44CBB7973CF0DC08EAAF">
    <w:name w:val="83D096A21AED44CBB7973CF0DC08EAAF"/>
  </w:style>
  <w:style w:type="character" w:styleId="Lienhypertexte">
    <w:name w:val="Hyperlink"/>
    <w:basedOn w:val="Policepardfau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7C7AD7ACC47749989C866A792236E9B3">
    <w:name w:val="7C7AD7ACC47749989C866A792236E9B3"/>
  </w:style>
  <w:style w:type="paragraph" w:customStyle="1" w:styleId="7E6EE34F8A7F41919C65A04CED9BCA6F">
    <w:name w:val="7E6EE34F8A7F41919C65A04CED9BCA6F"/>
  </w:style>
  <w:style w:type="paragraph" w:customStyle="1" w:styleId="E2B02E69B3974486AE61B62C50088BB9">
    <w:name w:val="E2B02E69B3974486AE61B62C50088BB9"/>
  </w:style>
  <w:style w:type="paragraph" w:customStyle="1" w:styleId="6AA747E380A24C4E8FD1F8D9C0D6D1B8">
    <w:name w:val="6AA747E380A24C4E8FD1F8D9C0D6D1B8"/>
  </w:style>
  <w:style w:type="paragraph" w:customStyle="1" w:styleId="FC9452A64AF84574872C3F64612986C6">
    <w:name w:val="FC9452A64AF84574872C3F64612986C6"/>
  </w:style>
  <w:style w:type="paragraph" w:customStyle="1" w:styleId="21C58C011BA04095831D5F03BFDFAC0E">
    <w:name w:val="21C58C011BA04095831D5F03BFDFAC0E"/>
  </w:style>
  <w:style w:type="paragraph" w:customStyle="1" w:styleId="F50EDEDADECF48EBB80B223B36370BE4">
    <w:name w:val="F50EDEDADECF48EBB80B223B36370BE4"/>
  </w:style>
  <w:style w:type="paragraph" w:customStyle="1" w:styleId="DCA66CE9E9CC4A84AB78BEA048933D8E">
    <w:name w:val="DCA66CE9E9CC4A84AB78BEA048933D8E"/>
  </w:style>
  <w:style w:type="paragraph" w:customStyle="1" w:styleId="9E0C040E826C484982A6BBD6C0D296B8">
    <w:name w:val="9E0C040E826C484982A6BBD6C0D296B8"/>
  </w:style>
  <w:style w:type="paragraph" w:customStyle="1" w:styleId="BD4FC24A834649229CBB8D5A6337D9A0">
    <w:name w:val="BD4FC24A834649229CBB8D5A6337D9A0"/>
  </w:style>
  <w:style w:type="paragraph" w:customStyle="1" w:styleId="85FC2ECC79EC4E47A5292E1F310F56D8">
    <w:name w:val="85FC2ECC79EC4E47A5292E1F310F56D8"/>
  </w:style>
  <w:style w:type="paragraph" w:customStyle="1" w:styleId="974537A5393A488691FF0A26AB58FF26">
    <w:name w:val="974537A5393A488691FF0A26AB58FF26"/>
  </w:style>
  <w:style w:type="paragraph" w:customStyle="1" w:styleId="28BA97B053C5400F8DD5CBFAF6B5B005">
    <w:name w:val="28BA97B053C5400F8DD5CBFAF6B5B005"/>
  </w:style>
  <w:style w:type="paragraph" w:customStyle="1" w:styleId="35AB96A1930E483AA7B20BB7220C080A">
    <w:name w:val="35AB96A1930E483AA7B20BB7220C080A"/>
  </w:style>
  <w:style w:type="paragraph" w:customStyle="1" w:styleId="87918BAA6E3F434FAC249CD9D324F59E">
    <w:name w:val="87918BAA6E3F434FAC249CD9D324F59E"/>
  </w:style>
  <w:style w:type="paragraph" w:customStyle="1" w:styleId="05F929797CE54A9E88526DB74F0FDF16">
    <w:name w:val="05F929797CE54A9E88526DB74F0FDF16"/>
  </w:style>
  <w:style w:type="paragraph" w:customStyle="1" w:styleId="36A6E63542AB445DA4024D8E647870AB">
    <w:name w:val="36A6E63542AB445DA4024D8E647870AB"/>
  </w:style>
  <w:style w:type="paragraph" w:customStyle="1" w:styleId="487D2C8DE26E4A039FABBE3350AB99B8">
    <w:name w:val="487D2C8DE26E4A039FABBE3350AB99B8"/>
  </w:style>
  <w:style w:type="paragraph" w:customStyle="1" w:styleId="ABB4C64EEC12428F8C0C1E38E1C6318D">
    <w:name w:val="ABB4C64EEC12428F8C0C1E38E1C6318D"/>
  </w:style>
  <w:style w:type="paragraph" w:customStyle="1" w:styleId="40EDCEBAFDC640F1BD215824BA3920C0">
    <w:name w:val="40EDCEBAFDC640F1BD215824BA3920C0"/>
  </w:style>
  <w:style w:type="paragraph" w:customStyle="1" w:styleId="7001F959EC3D437F825A744A1BA08027">
    <w:name w:val="7001F959EC3D437F825A744A1BA08027"/>
  </w:style>
  <w:style w:type="paragraph" w:customStyle="1" w:styleId="F46947DBB6B44A90A5C47ED1EC89E595">
    <w:name w:val="F46947DBB6B44A90A5C47ED1EC89E595"/>
  </w:style>
  <w:style w:type="paragraph" w:customStyle="1" w:styleId="855ED274920C480D8EB1ACB12267B87D">
    <w:name w:val="855ED274920C480D8EB1ACB12267B87D"/>
  </w:style>
  <w:style w:type="paragraph" w:customStyle="1" w:styleId="054A1E284A544156BE22FFB9F3DBA18F">
    <w:name w:val="054A1E284A544156BE22FFB9F3DBA18F"/>
  </w:style>
  <w:style w:type="paragraph" w:customStyle="1" w:styleId="AF3D9E6675034952A19FE536A44B8A03">
    <w:name w:val="AF3D9E6675034952A19FE536A44B8A03"/>
  </w:style>
  <w:style w:type="paragraph" w:customStyle="1" w:styleId="B368319DE08242CDA06337D3746CB306">
    <w:name w:val="B368319DE08242CDA06337D3746CB306"/>
  </w:style>
  <w:style w:type="paragraph" w:customStyle="1" w:styleId="F466B46759474ED8AA80E6F4DA873E52">
    <w:name w:val="F466B46759474ED8AA80E6F4DA873E52"/>
  </w:style>
  <w:style w:type="paragraph" w:customStyle="1" w:styleId="238CD8A1FAC64D618296F2164B51420E">
    <w:name w:val="238CD8A1FAC64D618296F2164B51420E"/>
  </w:style>
  <w:style w:type="paragraph" w:customStyle="1" w:styleId="198CB6C9B7354DA49E35E32ED535CFEC">
    <w:name w:val="198CB6C9B7354DA49E35E32ED535CFEC"/>
  </w:style>
  <w:style w:type="paragraph" w:customStyle="1" w:styleId="D9423D5F7D2C4E42A3F76442301FC5F0">
    <w:name w:val="D9423D5F7D2C4E42A3F76442301FC5F0"/>
  </w:style>
  <w:style w:type="paragraph" w:customStyle="1" w:styleId="4912D7BE30F14EA884E88FEEB3DF7D1B">
    <w:name w:val="4912D7BE30F14EA884E88FEEB3DF7D1B"/>
  </w:style>
  <w:style w:type="character" w:customStyle="1" w:styleId="Titre2Car">
    <w:name w:val="Titre 2 Car"/>
    <w:basedOn w:val="Policepardfaut"/>
    <w:link w:val="Titre2"/>
    <w:uiPriority w:val="9"/>
    <w:rPr>
      <w:rFonts w:ascii="Century Gothic" w:eastAsiaTheme="majorEastAsia" w:hAnsi="Century Gothic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7C4FA90AB24347D8BF15E0D2C3A10B0F">
    <w:name w:val="7C4FA90AB24347D8BF15E0D2C3A10B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{F08EAA43-9F77-4CC6-81AB-776E6A477187}tf00546271_win32.dotx</Template>
  <TotalTime>0</TotalTime>
  <Pages>1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2025-07-18T09:47:00Z</dcterms:created>
  <dcterms:modified xsi:type="dcterms:W3CDTF">2025-07-19T15:59:00Z</dcterms:modified>
</cp:coreProperties>
</file>